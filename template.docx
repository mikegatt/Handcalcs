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F04F" w14:textId="77777777" w:rsidR="006672AD" w:rsidRDefault="00B63C71" w:rsidP="007136EF">
      <w:r w:rsidRPr="003E2CB8">
        <w:rPr>
          <w:noProof/>
        </w:rPr>
        <w:drawing>
          <wp:inline distT="0" distB="0" distL="0" distR="0" wp14:anchorId="52A911B5" wp14:editId="3B191C67">
            <wp:extent cx="1844675" cy="442722"/>
            <wp:effectExtent l="0" t="0" r="3175" b="0"/>
            <wp:docPr id="1027497320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97320" name="Picture 1" descr="A logo for a company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17" t="27345" r="14326" b="23575"/>
                    <a:stretch/>
                  </pic:blipFill>
                  <pic:spPr bwMode="auto">
                    <a:xfrm>
                      <a:off x="0" y="0"/>
                      <a:ext cx="1866827" cy="448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5C8A3" w14:textId="77777777" w:rsidR="006672AD" w:rsidRDefault="00281AD4" w:rsidP="007136EF">
      <w:pPr>
        <w:pStyle w:val="Heading1"/>
      </w:pPr>
      <w:r>
        <w:t>Design Note</w:t>
      </w:r>
    </w:p>
    <w:p w14:paraId="452EE90F" w14:textId="77777777" w:rsidR="00117FCD" w:rsidRPr="006672AD" w:rsidRDefault="006672AD" w:rsidP="007136EF">
      <w:pPr>
        <w:pStyle w:val="MOMheadingtitle"/>
      </w:pPr>
      <w:r w:rsidRPr="006672AD">
        <w:t>Project</w:t>
      </w:r>
      <w:r w:rsidRPr="006672AD">
        <w:tab/>
        <w:t>Date</w:t>
      </w:r>
      <w:r w:rsidRPr="006672AD">
        <w:tab/>
      </w:r>
      <w:proofErr w:type="gramStart"/>
      <w:r w:rsidRPr="006672AD">
        <w:t>By</w:t>
      </w:r>
      <w:proofErr w:type="gramEnd"/>
      <w:r w:rsidRPr="006672AD">
        <w:tab/>
        <w:t>Reference</w:t>
      </w:r>
    </w:p>
    <w:p w14:paraId="33AFC81B" w14:textId="77777777" w:rsidR="006672AD" w:rsidRDefault="00723F04" w:rsidP="007136EF">
      <w:r>
        <w:t>[project name]</w:t>
      </w:r>
      <w:r w:rsidR="006672AD">
        <w:tab/>
      </w:r>
      <w:r>
        <w:t>[date]</w:t>
      </w:r>
      <w:r w:rsidR="000A7CEF">
        <w:tab/>
      </w:r>
      <w:r>
        <w:t>[eng]</w:t>
      </w:r>
      <w:r w:rsidR="006672AD">
        <w:tab/>
      </w:r>
      <w:r>
        <w:t>zzz</w:t>
      </w:r>
      <w:r w:rsidR="006975BE">
        <w:t>.DNT.</w:t>
      </w:r>
      <w:r>
        <w:t>xxx</w:t>
      </w:r>
    </w:p>
    <w:p w14:paraId="799C7D9C" w14:textId="77777777" w:rsidR="006672AD" w:rsidRDefault="006672AD" w:rsidP="007136EF">
      <w:pPr>
        <w:pStyle w:val="MOMheadingtitle"/>
      </w:pPr>
      <w:r>
        <w:t>Title</w:t>
      </w:r>
      <w:r>
        <w:tab/>
      </w:r>
    </w:p>
    <w:p w14:paraId="038BC6A8" w14:textId="77777777" w:rsidR="00073F30" w:rsidRDefault="00723F04" w:rsidP="007136EF">
      <w:r>
        <w:t>[title]</w:t>
      </w:r>
      <w:r w:rsidR="006672AD" w:rsidRPr="00583CD0">
        <w:tab/>
      </w:r>
    </w:p>
    <w:p w14:paraId="2450CD9C" w14:textId="77777777" w:rsidR="006975BE" w:rsidRPr="008713CE" w:rsidRDefault="006975BE" w:rsidP="007136EF">
      <w:pPr>
        <w:pStyle w:val="Heading2"/>
      </w:pPr>
      <w:r w:rsidRPr="008713CE">
        <w:t>Introduction</w:t>
      </w:r>
    </w:p>
    <w:p w14:paraId="4AECA473" w14:textId="77777777" w:rsidR="006975BE" w:rsidRDefault="00723F04" w:rsidP="007136EF">
      <w:r>
        <w:t>[]</w:t>
      </w:r>
    </w:p>
    <w:p w14:paraId="736DB441" w14:textId="195B3A01" w:rsidR="00BF7CFF" w:rsidRDefault="007136EF" w:rsidP="007136EF">
      <w:pPr>
        <w:pStyle w:val="Heading3"/>
      </w:pPr>
      <w:r w:rsidRPr="007136EF">
        <w:t>Fjdbnsf</w:t>
      </w:r>
    </w:p>
    <w:p w14:paraId="358E4857" w14:textId="77777777" w:rsidR="007136EF" w:rsidRDefault="007136EF" w:rsidP="007136EF"/>
    <w:p w14:paraId="628E4599" w14:textId="736C367C" w:rsidR="007136EF" w:rsidRPr="007136EF" w:rsidRDefault="007136EF" w:rsidP="007136EF">
      <w:r w:rsidRPr="007136EF">
        <w:t>bvcbvcbvczbgfhgfshgfshgfsgfngfsn</w:t>
      </w:r>
    </w:p>
    <w:sectPr w:rsidR="007136EF" w:rsidRPr="007136EF" w:rsidSect="00EB41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077" w:right="1531" w:bottom="1389" w:left="153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53816" w14:textId="77777777" w:rsidR="009D516D" w:rsidRDefault="009D516D" w:rsidP="007136EF">
      <w:r>
        <w:separator/>
      </w:r>
    </w:p>
  </w:endnote>
  <w:endnote w:type="continuationSeparator" w:id="0">
    <w:p w14:paraId="32EA3584" w14:textId="77777777" w:rsidR="009D516D" w:rsidRDefault="009D516D" w:rsidP="00713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HTF-Book">
    <w:panose1 w:val="00000000000000000000"/>
    <w:charset w:val="00"/>
    <w:family w:val="auto"/>
    <w:pitch w:val="variable"/>
    <w:sig w:usb0="800000AF" w:usb1="40000048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GothamHTF-Medium">
    <w:panose1 w:val="00000000000000000000"/>
    <w:charset w:val="00"/>
    <w:family w:val="auto"/>
    <w:pitch w:val="variable"/>
    <w:sig w:usb0="800000AF" w:usb1="4000004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CE9F" w14:textId="77777777" w:rsidR="008713CE" w:rsidRDefault="008713CE" w:rsidP="007136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5F488" w14:textId="77777777" w:rsidR="008A4584" w:rsidRPr="000B16D1" w:rsidRDefault="008A4584" w:rsidP="007136EF">
    <w:pPr>
      <w:pStyle w:val="MOMFooter"/>
    </w:pPr>
    <w:r w:rsidRPr="000A7CEF">
      <w:rPr>
        <w:noProof/>
        <w:sz w:val="11"/>
        <w:szCs w:val="11"/>
      </w:rPr>
      <w:drawing>
        <wp:anchor distT="0" distB="0" distL="114300" distR="114300" simplePos="0" relativeHeight="251660288" behindDoc="0" locked="0" layoutInCell="1" allowOverlap="1" wp14:anchorId="5BA01B34" wp14:editId="28407CF3">
          <wp:simplePos x="0" y="0"/>
          <wp:positionH relativeFrom="column">
            <wp:posOffset>4502150</wp:posOffset>
          </wp:positionH>
          <wp:positionV relativeFrom="paragraph">
            <wp:posOffset>-107315</wp:posOffset>
          </wp:positionV>
          <wp:extent cx="1603375" cy="386715"/>
          <wp:effectExtent l="0" t="0" r="0" b="0"/>
          <wp:wrapSquare wrapText="bothSides"/>
          <wp:docPr id="673305071" name="Picture 1" descr="A black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401609" name="Picture 1" descr="A black text on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3375" cy="386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0" w:name="_Hlk165544580"/>
    <w:r w:rsidR="00723F04">
      <w:rPr>
        <w:sz w:val="11"/>
        <w:szCs w:val="11"/>
      </w:rPr>
      <w:t>[proj no]</w:t>
    </w:r>
    <w:r w:rsidR="000A7CEF" w:rsidRPr="000A7CEF">
      <w:rPr>
        <w:sz w:val="11"/>
        <w:szCs w:val="11"/>
      </w:rPr>
      <w:t xml:space="preserve"> </w:t>
    </w:r>
    <w:r w:rsidR="00723F04">
      <w:rPr>
        <w:sz w:val="11"/>
        <w:szCs w:val="11"/>
      </w:rPr>
      <w:t xml:space="preserve">[project </w:t>
    </w:r>
    <w:proofErr w:type="gramStart"/>
    <w:r w:rsidR="00723F04">
      <w:rPr>
        <w:sz w:val="11"/>
        <w:szCs w:val="11"/>
      </w:rPr>
      <w:t>name]</w:t>
    </w:r>
    <w:r w:rsidR="005E0DCD">
      <w:rPr>
        <w:sz w:val="11"/>
        <w:szCs w:val="11"/>
      </w:rPr>
      <w:t>_</w:t>
    </w:r>
    <w:proofErr w:type="gramEnd"/>
    <w:r w:rsidR="00AA3274">
      <w:rPr>
        <w:sz w:val="11"/>
        <w:szCs w:val="11"/>
      </w:rPr>
      <w:t>Design Note</w:t>
    </w:r>
    <w:r w:rsidR="005E0DCD">
      <w:rPr>
        <w:sz w:val="11"/>
        <w:szCs w:val="11"/>
      </w:rPr>
      <w:t>_</w:t>
    </w:r>
    <w:r w:rsidR="00AA3274">
      <w:rPr>
        <w:sz w:val="11"/>
        <w:szCs w:val="11"/>
      </w:rPr>
      <w:t>DNT</w:t>
    </w:r>
    <w:r w:rsidR="005E0DCD">
      <w:rPr>
        <w:sz w:val="11"/>
        <w:szCs w:val="11"/>
      </w:rPr>
      <w:t>_01</w:t>
    </w:r>
    <w:r w:rsidR="008E455D">
      <w:rPr>
        <w:noProof/>
      </w:rPr>
      <w:t xml:space="preserve">. page </w:t>
    </w:r>
    <w:r w:rsidR="008E455D">
      <w:rPr>
        <w:noProof/>
      </w:rPr>
      <w:fldChar w:fldCharType="begin"/>
    </w:r>
    <w:r w:rsidR="008E455D">
      <w:rPr>
        <w:noProof/>
      </w:rPr>
      <w:instrText xml:space="preserve"> PAGE  \* Arabic  \* MERGEFORMAT </w:instrText>
    </w:r>
    <w:r w:rsidR="008E455D">
      <w:rPr>
        <w:noProof/>
      </w:rPr>
      <w:fldChar w:fldCharType="separate"/>
    </w:r>
    <w:r w:rsidR="008E455D">
      <w:rPr>
        <w:noProof/>
      </w:rPr>
      <w:t>1</w:t>
    </w:r>
    <w:r w:rsidR="008E455D">
      <w:rPr>
        <w:noProof/>
      </w:rPr>
      <w:fldChar w:fldCharType="end"/>
    </w:r>
    <w:r w:rsidR="008E455D">
      <w:rPr>
        <w:noProof/>
      </w:rPr>
      <w:t xml:space="preserve"> of </w:t>
    </w:r>
    <w:r w:rsidR="008E455D">
      <w:rPr>
        <w:noProof/>
      </w:rPr>
      <w:fldChar w:fldCharType="begin"/>
    </w:r>
    <w:r w:rsidR="008E455D">
      <w:rPr>
        <w:noProof/>
      </w:rPr>
      <w:instrText xml:space="preserve"> NUMPAGES  \* Arabic  \* MERGEFORMAT </w:instrText>
    </w:r>
    <w:r w:rsidR="008E455D">
      <w:rPr>
        <w:noProof/>
      </w:rPr>
      <w:fldChar w:fldCharType="separate"/>
    </w:r>
    <w:r w:rsidR="008E455D">
      <w:rPr>
        <w:noProof/>
      </w:rPr>
      <w:t>3</w:t>
    </w:r>
    <w:r w:rsidR="008E455D">
      <w:rPr>
        <w:noProof/>
      </w:rPr>
      <w:fldChar w:fldCharType="end"/>
    </w:r>
  </w:p>
  <w:bookmarkEnd w:id="0"/>
  <w:p w14:paraId="6A92E95C" w14:textId="77777777" w:rsidR="008A4584" w:rsidRPr="000B16D1" w:rsidRDefault="008A4584" w:rsidP="007136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59086" w14:textId="77777777" w:rsidR="008713CE" w:rsidRDefault="008713CE" w:rsidP="007136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1D116" w14:textId="77777777" w:rsidR="009D516D" w:rsidRDefault="009D516D" w:rsidP="007136EF">
      <w:r>
        <w:separator/>
      </w:r>
    </w:p>
  </w:footnote>
  <w:footnote w:type="continuationSeparator" w:id="0">
    <w:p w14:paraId="57F18E9B" w14:textId="77777777" w:rsidR="009D516D" w:rsidRDefault="009D516D" w:rsidP="00713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8362" w14:textId="77777777" w:rsidR="008713CE" w:rsidRDefault="008713CE" w:rsidP="007136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F1E59" w14:textId="77777777" w:rsidR="000B16D1" w:rsidRDefault="000B16D1" w:rsidP="007136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30231" w14:textId="77777777" w:rsidR="008713CE" w:rsidRDefault="008713CE" w:rsidP="007136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E1E96E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342CC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528C2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E1A530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3BA19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7E99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8CAF39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43CE0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3C61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A28B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C43220"/>
    <w:multiLevelType w:val="hybridMultilevel"/>
    <w:tmpl w:val="747AD1C6"/>
    <w:lvl w:ilvl="0" w:tplc="3F843186">
      <w:start w:val="1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GothamHTF-Book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A6695A"/>
    <w:multiLevelType w:val="hybridMultilevel"/>
    <w:tmpl w:val="A0E84E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505C9F"/>
    <w:multiLevelType w:val="hybridMultilevel"/>
    <w:tmpl w:val="AF46C5D0"/>
    <w:lvl w:ilvl="0" w:tplc="9EB87CC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4C21C9"/>
    <w:multiLevelType w:val="hybridMultilevel"/>
    <w:tmpl w:val="B472305A"/>
    <w:lvl w:ilvl="0" w:tplc="0E148D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226719"/>
    <w:multiLevelType w:val="hybridMultilevel"/>
    <w:tmpl w:val="E0DCE840"/>
    <w:lvl w:ilvl="0" w:tplc="0E148D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9F64B9"/>
    <w:multiLevelType w:val="hybridMultilevel"/>
    <w:tmpl w:val="A2261014"/>
    <w:lvl w:ilvl="0" w:tplc="3A8A2A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1C014F"/>
    <w:multiLevelType w:val="multilevel"/>
    <w:tmpl w:val="E32253AA"/>
    <w:lvl w:ilvl="0">
      <w:start w:val="1"/>
      <w:numFmt w:val="decimal"/>
      <w:pStyle w:val="Heading1"/>
      <w:lvlText w:val="%1."/>
      <w:lvlJc w:val="left"/>
      <w:pPr>
        <w:ind w:left="502" w:hanging="502"/>
      </w:pPr>
      <w:rPr>
        <w:rFonts w:hint="default"/>
        <w:color w:val="DD202B"/>
      </w:rPr>
    </w:lvl>
    <w:lvl w:ilvl="1">
      <w:start w:val="1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1F832964"/>
    <w:multiLevelType w:val="hybridMultilevel"/>
    <w:tmpl w:val="1B5C1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6026C"/>
    <w:multiLevelType w:val="hybridMultilevel"/>
    <w:tmpl w:val="48A40C34"/>
    <w:lvl w:ilvl="0" w:tplc="0E148D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B7C5B"/>
    <w:multiLevelType w:val="singleLevel"/>
    <w:tmpl w:val="48960B06"/>
    <w:lvl w:ilvl="0">
      <w:start w:val="1"/>
      <w:numFmt w:val="bullet"/>
      <w:pStyle w:val="Bullet"/>
      <w:lvlText w:val=""/>
      <w:lvlJc w:val="left"/>
      <w:pPr>
        <w:tabs>
          <w:tab w:val="num" w:pos="1211"/>
        </w:tabs>
        <w:ind w:left="1077" w:hanging="226"/>
      </w:pPr>
      <w:rPr>
        <w:rFonts w:ascii="Wingdings" w:hAnsi="Wingdings" w:hint="default"/>
      </w:rPr>
    </w:lvl>
  </w:abstractNum>
  <w:abstractNum w:abstractNumId="20" w15:restartNumberingAfterBreak="0">
    <w:nsid w:val="370E600A"/>
    <w:multiLevelType w:val="hybridMultilevel"/>
    <w:tmpl w:val="2F006CAC"/>
    <w:lvl w:ilvl="0" w:tplc="3F843186">
      <w:start w:val="1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GothamHTF-Book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0E3B8D"/>
    <w:multiLevelType w:val="hybridMultilevel"/>
    <w:tmpl w:val="5010EE74"/>
    <w:lvl w:ilvl="0" w:tplc="79AAFF1A">
      <w:start w:val="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D95C80"/>
    <w:multiLevelType w:val="multilevel"/>
    <w:tmpl w:val="AFA6DF6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3" w15:restartNumberingAfterBreak="0">
    <w:nsid w:val="439A26F3"/>
    <w:multiLevelType w:val="hybridMultilevel"/>
    <w:tmpl w:val="E1C831AA"/>
    <w:lvl w:ilvl="0" w:tplc="0E148D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D83520"/>
    <w:multiLevelType w:val="hybridMultilevel"/>
    <w:tmpl w:val="95508F5A"/>
    <w:lvl w:ilvl="0" w:tplc="0E148D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414318"/>
    <w:multiLevelType w:val="hybridMultilevel"/>
    <w:tmpl w:val="53F2EF2C"/>
    <w:lvl w:ilvl="0" w:tplc="0F4C24BE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EC4966"/>
    <w:multiLevelType w:val="hybridMultilevel"/>
    <w:tmpl w:val="435473FE"/>
    <w:lvl w:ilvl="0" w:tplc="0E148D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4A52B8"/>
    <w:multiLevelType w:val="multilevel"/>
    <w:tmpl w:val="8A7655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CEB6966"/>
    <w:multiLevelType w:val="hybridMultilevel"/>
    <w:tmpl w:val="68064D84"/>
    <w:lvl w:ilvl="0" w:tplc="0E148D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46514"/>
    <w:multiLevelType w:val="multilevel"/>
    <w:tmpl w:val="707E2440"/>
    <w:lvl w:ilvl="0">
      <w:start w:val="1"/>
      <w:numFmt w:val="decimal"/>
      <w:lvlText w:val="%1."/>
      <w:lvlJc w:val="left"/>
      <w:pPr>
        <w:ind w:left="502" w:hanging="360"/>
      </w:pPr>
      <w:rPr>
        <w:color w:val="DD202B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53B287F"/>
    <w:multiLevelType w:val="hybridMultilevel"/>
    <w:tmpl w:val="7E6C5938"/>
    <w:lvl w:ilvl="0" w:tplc="0E148D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724780">
    <w:abstractNumId w:val="19"/>
  </w:num>
  <w:num w:numId="2" w16cid:durableId="213928667">
    <w:abstractNumId w:val="9"/>
  </w:num>
  <w:num w:numId="3" w16cid:durableId="1748067142">
    <w:abstractNumId w:val="7"/>
  </w:num>
  <w:num w:numId="4" w16cid:durableId="432628357">
    <w:abstractNumId w:val="6"/>
  </w:num>
  <w:num w:numId="5" w16cid:durableId="214968561">
    <w:abstractNumId w:val="5"/>
  </w:num>
  <w:num w:numId="6" w16cid:durableId="44569673">
    <w:abstractNumId w:val="4"/>
  </w:num>
  <w:num w:numId="7" w16cid:durableId="1852597554">
    <w:abstractNumId w:val="8"/>
  </w:num>
  <w:num w:numId="8" w16cid:durableId="1392194203">
    <w:abstractNumId w:val="3"/>
  </w:num>
  <w:num w:numId="9" w16cid:durableId="1015889161">
    <w:abstractNumId w:val="2"/>
  </w:num>
  <w:num w:numId="10" w16cid:durableId="1855341160">
    <w:abstractNumId w:val="1"/>
  </w:num>
  <w:num w:numId="11" w16cid:durableId="1381595345">
    <w:abstractNumId w:val="0"/>
  </w:num>
  <w:num w:numId="12" w16cid:durableId="521405727">
    <w:abstractNumId w:val="15"/>
  </w:num>
  <w:num w:numId="13" w16cid:durableId="1166087897">
    <w:abstractNumId w:val="21"/>
  </w:num>
  <w:num w:numId="14" w16cid:durableId="190730874">
    <w:abstractNumId w:val="11"/>
  </w:num>
  <w:num w:numId="15" w16cid:durableId="106631299">
    <w:abstractNumId w:val="17"/>
  </w:num>
  <w:num w:numId="16" w16cid:durableId="1655834128">
    <w:abstractNumId w:val="12"/>
  </w:num>
  <w:num w:numId="17" w16cid:durableId="199323769">
    <w:abstractNumId w:val="16"/>
  </w:num>
  <w:num w:numId="18" w16cid:durableId="496117738">
    <w:abstractNumId w:val="30"/>
  </w:num>
  <w:num w:numId="19" w16cid:durableId="426540297">
    <w:abstractNumId w:val="22"/>
  </w:num>
  <w:num w:numId="20" w16cid:durableId="1531720070">
    <w:abstractNumId w:val="20"/>
  </w:num>
  <w:num w:numId="21" w16cid:durableId="2136167612">
    <w:abstractNumId w:val="10"/>
  </w:num>
  <w:num w:numId="22" w16cid:durableId="1402675458">
    <w:abstractNumId w:val="24"/>
  </w:num>
  <w:num w:numId="23" w16cid:durableId="233901358">
    <w:abstractNumId w:val="29"/>
  </w:num>
  <w:num w:numId="24" w16cid:durableId="2037460061">
    <w:abstractNumId w:val="14"/>
  </w:num>
  <w:num w:numId="25" w16cid:durableId="822545707">
    <w:abstractNumId w:val="25"/>
  </w:num>
  <w:num w:numId="26" w16cid:durableId="880553531">
    <w:abstractNumId w:val="23"/>
  </w:num>
  <w:num w:numId="27" w16cid:durableId="6368172">
    <w:abstractNumId w:val="18"/>
  </w:num>
  <w:num w:numId="28" w16cid:durableId="63112020">
    <w:abstractNumId w:val="28"/>
  </w:num>
  <w:num w:numId="29" w16cid:durableId="1551770344">
    <w:abstractNumId w:val="26"/>
  </w:num>
  <w:num w:numId="30" w16cid:durableId="1765223199">
    <w:abstractNumId w:val="13"/>
  </w:num>
  <w:num w:numId="31" w16cid:durableId="5190468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91"/>
  <w:drawingGridVerticalSpacing w:val="181"/>
  <w:displayHorizontalDrawingGridEvery w:val="2"/>
  <w:displayVerticalDrawingGridEvery w:val="2"/>
  <w:doNotUseMarginsForDrawingGridOrigin/>
  <w:drawingGridHorizontalOrigin w:val="1021"/>
  <w:drawingGridVerticalOrigin w:val="226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h_Address1" w:val=" "/>
    <w:docVar w:name="h_Address1_Lbl" w:val=" "/>
    <w:docVar w:name="h_Address2" w:val=" "/>
    <w:docVar w:name="h_Address2_Lbl" w:val=" "/>
    <w:docVar w:name="h_Address3" w:val=" "/>
    <w:docVar w:name="h_Address3_Lbl" w:val=" "/>
    <w:docVar w:name="h_AppBy" w:val=" "/>
    <w:docVar w:name="h_AppBy_Lbl" w:val="App'd by"/>
    <w:docVar w:name="h_AppDate" w:val=" "/>
    <w:docVar w:name="h_AppDate_Lbl" w:val="Date"/>
    <w:docVar w:name="h_CalcBy" w:val="M"/>
    <w:docVar w:name="h_CalcBy_Lbl" w:val="Calc. by"/>
    <w:docVar w:name="h_CalcDate" w:val="17/04/2024"/>
    <w:docVar w:name="h_CalcDate_Lbl" w:val="Date"/>
    <w:docVar w:name="h_CalcsFor" w:val=" "/>
    <w:docVar w:name="h_CalcsFor_Lbl" w:val="Section"/>
    <w:docVar w:name="h_ChkdBy" w:val=" "/>
    <w:docVar w:name="h_ChkdBy_Lbl" w:val="Chk'd by"/>
    <w:docVar w:name="h_ChkdDate" w:val=" "/>
    <w:docVar w:name="h_ChkdDate_Lbl" w:val="Date"/>
    <w:docVar w:name="h_Company" w:val="Momentumengineering"/>
    <w:docVar w:name="h_Company_Lbl" w:val="Company"/>
    <w:docVar w:name="h_JobNo" w:val=" "/>
    <w:docVar w:name="h_JobNo_Lbl" w:val="Job Ref."/>
    <w:docVar w:name="h_Logo" w:val="$(AppPath)Data\Bitmaps\Tedds.bmp"/>
    <w:docVar w:name="h_Logo_Lbl" w:val="[Default]"/>
    <w:docVar w:name="h_LogoPath" w:val="C:\Program Files (x86)\Tekla\Structural\Tedds\Data\Bitmaps\Tedds.bmp"/>
    <w:docVar w:name="h_Prefix" w:val=" "/>
    <w:docVar w:name="h_Prefix_Lbl" w:val="Prefix"/>
    <w:docVar w:name="h_Project" w:val=" "/>
    <w:docVar w:name="h_Project_Lbl" w:val="Project"/>
    <w:docVar w:name="h_Rev" w:val=" "/>
    <w:docVar w:name="h_Rev_Lbl" w:val="rev."/>
    <w:docVar w:name="h_StartPageNo_Lbl" w:val="Sheet no."/>
  </w:docVars>
  <w:rsids>
    <w:rsidRoot w:val="009D516D"/>
    <w:rsid w:val="00000E80"/>
    <w:rsid w:val="0000363A"/>
    <w:rsid w:val="000133A2"/>
    <w:rsid w:val="0001772A"/>
    <w:rsid w:val="000305EE"/>
    <w:rsid w:val="00033C12"/>
    <w:rsid w:val="00046132"/>
    <w:rsid w:val="00047061"/>
    <w:rsid w:val="00047AD1"/>
    <w:rsid w:val="00052103"/>
    <w:rsid w:val="0005492F"/>
    <w:rsid w:val="00062366"/>
    <w:rsid w:val="000634FC"/>
    <w:rsid w:val="0007014E"/>
    <w:rsid w:val="00071520"/>
    <w:rsid w:val="00073F30"/>
    <w:rsid w:val="00077110"/>
    <w:rsid w:val="000836CB"/>
    <w:rsid w:val="0008455E"/>
    <w:rsid w:val="00095FC1"/>
    <w:rsid w:val="000A2B5B"/>
    <w:rsid w:val="000A7CEF"/>
    <w:rsid w:val="000B16D1"/>
    <w:rsid w:val="000D3F92"/>
    <w:rsid w:val="000E7A82"/>
    <w:rsid w:val="000F0EA3"/>
    <w:rsid w:val="00106D10"/>
    <w:rsid w:val="001112FA"/>
    <w:rsid w:val="00117FCD"/>
    <w:rsid w:val="00132078"/>
    <w:rsid w:val="0013691C"/>
    <w:rsid w:val="001433BA"/>
    <w:rsid w:val="0016212D"/>
    <w:rsid w:val="00172691"/>
    <w:rsid w:val="001A18B4"/>
    <w:rsid w:val="001B2B5A"/>
    <w:rsid w:val="001D439F"/>
    <w:rsid w:val="001E0281"/>
    <w:rsid w:val="001E7B88"/>
    <w:rsid w:val="0020122C"/>
    <w:rsid w:val="00204236"/>
    <w:rsid w:val="002155C0"/>
    <w:rsid w:val="00222993"/>
    <w:rsid w:val="002264E6"/>
    <w:rsid w:val="0023080C"/>
    <w:rsid w:val="00241A41"/>
    <w:rsid w:val="00246915"/>
    <w:rsid w:val="00262BC8"/>
    <w:rsid w:val="0027031A"/>
    <w:rsid w:val="00274A5B"/>
    <w:rsid w:val="00281AD4"/>
    <w:rsid w:val="00295A7A"/>
    <w:rsid w:val="002A3B9F"/>
    <w:rsid w:val="002A6E6C"/>
    <w:rsid w:val="002D10C8"/>
    <w:rsid w:val="002D5E80"/>
    <w:rsid w:val="002D7921"/>
    <w:rsid w:val="002F3DF7"/>
    <w:rsid w:val="002F4FCC"/>
    <w:rsid w:val="003042E2"/>
    <w:rsid w:val="00311A28"/>
    <w:rsid w:val="00356591"/>
    <w:rsid w:val="0035696F"/>
    <w:rsid w:val="003632DB"/>
    <w:rsid w:val="0036366D"/>
    <w:rsid w:val="00364961"/>
    <w:rsid w:val="003719F0"/>
    <w:rsid w:val="003961F4"/>
    <w:rsid w:val="00397997"/>
    <w:rsid w:val="003A3C6A"/>
    <w:rsid w:val="003A64EA"/>
    <w:rsid w:val="003C1203"/>
    <w:rsid w:val="003C1EE5"/>
    <w:rsid w:val="003E2661"/>
    <w:rsid w:val="003E43B3"/>
    <w:rsid w:val="0040337C"/>
    <w:rsid w:val="004049BD"/>
    <w:rsid w:val="00405800"/>
    <w:rsid w:val="00413863"/>
    <w:rsid w:val="00414EA2"/>
    <w:rsid w:val="00424760"/>
    <w:rsid w:val="004452BD"/>
    <w:rsid w:val="00455556"/>
    <w:rsid w:val="004618E0"/>
    <w:rsid w:val="00463ECE"/>
    <w:rsid w:val="00484A11"/>
    <w:rsid w:val="004A6523"/>
    <w:rsid w:val="004B2935"/>
    <w:rsid w:val="004C1BAB"/>
    <w:rsid w:val="004E2FFF"/>
    <w:rsid w:val="00501A53"/>
    <w:rsid w:val="0050337E"/>
    <w:rsid w:val="0050635F"/>
    <w:rsid w:val="0050726D"/>
    <w:rsid w:val="00525684"/>
    <w:rsid w:val="005266F4"/>
    <w:rsid w:val="005304D7"/>
    <w:rsid w:val="00532527"/>
    <w:rsid w:val="005365AD"/>
    <w:rsid w:val="00541D9D"/>
    <w:rsid w:val="0057216A"/>
    <w:rsid w:val="00583CD0"/>
    <w:rsid w:val="00597819"/>
    <w:rsid w:val="00597E6E"/>
    <w:rsid w:val="005A7CB9"/>
    <w:rsid w:val="005B1223"/>
    <w:rsid w:val="005C1D8A"/>
    <w:rsid w:val="005C2944"/>
    <w:rsid w:val="005C2BDF"/>
    <w:rsid w:val="005D2760"/>
    <w:rsid w:val="005E0DCD"/>
    <w:rsid w:val="005E4300"/>
    <w:rsid w:val="005E5104"/>
    <w:rsid w:val="005F53CF"/>
    <w:rsid w:val="005F7315"/>
    <w:rsid w:val="005F7D17"/>
    <w:rsid w:val="00600D7C"/>
    <w:rsid w:val="00606848"/>
    <w:rsid w:val="00610DA6"/>
    <w:rsid w:val="006173E8"/>
    <w:rsid w:val="00620C17"/>
    <w:rsid w:val="0062454A"/>
    <w:rsid w:val="00624A36"/>
    <w:rsid w:val="00630F60"/>
    <w:rsid w:val="00646AD1"/>
    <w:rsid w:val="006477C6"/>
    <w:rsid w:val="006479AE"/>
    <w:rsid w:val="00665443"/>
    <w:rsid w:val="006672AD"/>
    <w:rsid w:val="00676F17"/>
    <w:rsid w:val="006857DD"/>
    <w:rsid w:val="00685CE1"/>
    <w:rsid w:val="00685E50"/>
    <w:rsid w:val="006864E9"/>
    <w:rsid w:val="00690760"/>
    <w:rsid w:val="006926CC"/>
    <w:rsid w:val="006958E1"/>
    <w:rsid w:val="006961D6"/>
    <w:rsid w:val="006975BE"/>
    <w:rsid w:val="006B1A59"/>
    <w:rsid w:val="006D65EE"/>
    <w:rsid w:val="006E7C52"/>
    <w:rsid w:val="006F5A96"/>
    <w:rsid w:val="0070217E"/>
    <w:rsid w:val="00710BF1"/>
    <w:rsid w:val="007136EF"/>
    <w:rsid w:val="007150FD"/>
    <w:rsid w:val="00723F04"/>
    <w:rsid w:val="00734BF2"/>
    <w:rsid w:val="007510AE"/>
    <w:rsid w:val="0075247C"/>
    <w:rsid w:val="00764D47"/>
    <w:rsid w:val="00765771"/>
    <w:rsid w:val="00782743"/>
    <w:rsid w:val="00784D2F"/>
    <w:rsid w:val="0079526D"/>
    <w:rsid w:val="007A0939"/>
    <w:rsid w:val="007C255A"/>
    <w:rsid w:val="007C4A39"/>
    <w:rsid w:val="007E2146"/>
    <w:rsid w:val="007E65B0"/>
    <w:rsid w:val="007E69F4"/>
    <w:rsid w:val="007F0893"/>
    <w:rsid w:val="008042C0"/>
    <w:rsid w:val="00811933"/>
    <w:rsid w:val="00812866"/>
    <w:rsid w:val="00820E2A"/>
    <w:rsid w:val="0082382F"/>
    <w:rsid w:val="00826B4B"/>
    <w:rsid w:val="00835227"/>
    <w:rsid w:val="00860835"/>
    <w:rsid w:val="00861467"/>
    <w:rsid w:val="00862953"/>
    <w:rsid w:val="00862EB9"/>
    <w:rsid w:val="00863AAB"/>
    <w:rsid w:val="008713CE"/>
    <w:rsid w:val="0088634F"/>
    <w:rsid w:val="00890743"/>
    <w:rsid w:val="008971BA"/>
    <w:rsid w:val="008A2505"/>
    <w:rsid w:val="008A4584"/>
    <w:rsid w:val="008A6E2B"/>
    <w:rsid w:val="008C43EF"/>
    <w:rsid w:val="008C6D30"/>
    <w:rsid w:val="008E455D"/>
    <w:rsid w:val="009074E1"/>
    <w:rsid w:val="009165D3"/>
    <w:rsid w:val="009208DB"/>
    <w:rsid w:val="00925AFD"/>
    <w:rsid w:val="0094226C"/>
    <w:rsid w:val="009504AD"/>
    <w:rsid w:val="00955906"/>
    <w:rsid w:val="009759F9"/>
    <w:rsid w:val="009805E4"/>
    <w:rsid w:val="00981C82"/>
    <w:rsid w:val="009855DC"/>
    <w:rsid w:val="009876C7"/>
    <w:rsid w:val="009B024A"/>
    <w:rsid w:val="009B421A"/>
    <w:rsid w:val="009B475F"/>
    <w:rsid w:val="009B7390"/>
    <w:rsid w:val="009C67B4"/>
    <w:rsid w:val="009D40A5"/>
    <w:rsid w:val="009D516D"/>
    <w:rsid w:val="009D7C45"/>
    <w:rsid w:val="009E0819"/>
    <w:rsid w:val="009F782F"/>
    <w:rsid w:val="00A0312B"/>
    <w:rsid w:val="00A034DD"/>
    <w:rsid w:val="00A03DB3"/>
    <w:rsid w:val="00A1592D"/>
    <w:rsid w:val="00A215AB"/>
    <w:rsid w:val="00A21F04"/>
    <w:rsid w:val="00A251CF"/>
    <w:rsid w:val="00A365E3"/>
    <w:rsid w:val="00A52A1C"/>
    <w:rsid w:val="00A56A6E"/>
    <w:rsid w:val="00A56ACA"/>
    <w:rsid w:val="00A57A27"/>
    <w:rsid w:val="00A57CDF"/>
    <w:rsid w:val="00A64CDE"/>
    <w:rsid w:val="00A7799A"/>
    <w:rsid w:val="00AA3274"/>
    <w:rsid w:val="00AA734E"/>
    <w:rsid w:val="00AB04A4"/>
    <w:rsid w:val="00AB7238"/>
    <w:rsid w:val="00AF1BF7"/>
    <w:rsid w:val="00AF42A8"/>
    <w:rsid w:val="00AF6336"/>
    <w:rsid w:val="00B0511C"/>
    <w:rsid w:val="00B13C38"/>
    <w:rsid w:val="00B13D10"/>
    <w:rsid w:val="00B3392E"/>
    <w:rsid w:val="00B34141"/>
    <w:rsid w:val="00B352B6"/>
    <w:rsid w:val="00B467FD"/>
    <w:rsid w:val="00B60131"/>
    <w:rsid w:val="00B62DFE"/>
    <w:rsid w:val="00B63C71"/>
    <w:rsid w:val="00B84884"/>
    <w:rsid w:val="00B870C7"/>
    <w:rsid w:val="00B94F7F"/>
    <w:rsid w:val="00B97926"/>
    <w:rsid w:val="00BA48F0"/>
    <w:rsid w:val="00BB1F58"/>
    <w:rsid w:val="00BB3C37"/>
    <w:rsid w:val="00BC6744"/>
    <w:rsid w:val="00BC693F"/>
    <w:rsid w:val="00BC7427"/>
    <w:rsid w:val="00BD1A02"/>
    <w:rsid w:val="00BD1D14"/>
    <w:rsid w:val="00BE37A1"/>
    <w:rsid w:val="00BF7CFF"/>
    <w:rsid w:val="00C070B6"/>
    <w:rsid w:val="00C16A4E"/>
    <w:rsid w:val="00C20192"/>
    <w:rsid w:val="00C2296A"/>
    <w:rsid w:val="00C26233"/>
    <w:rsid w:val="00C60219"/>
    <w:rsid w:val="00C6140F"/>
    <w:rsid w:val="00C708D2"/>
    <w:rsid w:val="00C930F8"/>
    <w:rsid w:val="00C93A89"/>
    <w:rsid w:val="00C95920"/>
    <w:rsid w:val="00CB4896"/>
    <w:rsid w:val="00CC04D7"/>
    <w:rsid w:val="00CE3151"/>
    <w:rsid w:val="00CF7BD0"/>
    <w:rsid w:val="00CF7F8A"/>
    <w:rsid w:val="00D04DE5"/>
    <w:rsid w:val="00D154E7"/>
    <w:rsid w:val="00D3088F"/>
    <w:rsid w:val="00D43FC4"/>
    <w:rsid w:val="00D5195E"/>
    <w:rsid w:val="00D8351A"/>
    <w:rsid w:val="00D839A0"/>
    <w:rsid w:val="00D92A82"/>
    <w:rsid w:val="00D96DF4"/>
    <w:rsid w:val="00DA01D0"/>
    <w:rsid w:val="00DA7207"/>
    <w:rsid w:val="00DB56B2"/>
    <w:rsid w:val="00DC32F6"/>
    <w:rsid w:val="00DD6077"/>
    <w:rsid w:val="00DE1591"/>
    <w:rsid w:val="00DE3A82"/>
    <w:rsid w:val="00DF1B9F"/>
    <w:rsid w:val="00E00648"/>
    <w:rsid w:val="00E06A89"/>
    <w:rsid w:val="00E40C7A"/>
    <w:rsid w:val="00E65F70"/>
    <w:rsid w:val="00E66C49"/>
    <w:rsid w:val="00E708C7"/>
    <w:rsid w:val="00E74A47"/>
    <w:rsid w:val="00EA113F"/>
    <w:rsid w:val="00EA542D"/>
    <w:rsid w:val="00EB4171"/>
    <w:rsid w:val="00EB7012"/>
    <w:rsid w:val="00ED47A3"/>
    <w:rsid w:val="00ED523C"/>
    <w:rsid w:val="00EE11BD"/>
    <w:rsid w:val="00EE4A22"/>
    <w:rsid w:val="00EF1401"/>
    <w:rsid w:val="00EF364E"/>
    <w:rsid w:val="00F00A2C"/>
    <w:rsid w:val="00F01EF0"/>
    <w:rsid w:val="00F06289"/>
    <w:rsid w:val="00F06447"/>
    <w:rsid w:val="00F101F5"/>
    <w:rsid w:val="00F15C41"/>
    <w:rsid w:val="00F162DC"/>
    <w:rsid w:val="00F24395"/>
    <w:rsid w:val="00F40622"/>
    <w:rsid w:val="00F43C8C"/>
    <w:rsid w:val="00F4417F"/>
    <w:rsid w:val="00F450A5"/>
    <w:rsid w:val="00F46C05"/>
    <w:rsid w:val="00F52BC8"/>
    <w:rsid w:val="00F53119"/>
    <w:rsid w:val="00F63BB8"/>
    <w:rsid w:val="00F6564C"/>
    <w:rsid w:val="00F81424"/>
    <w:rsid w:val="00F87993"/>
    <w:rsid w:val="00F9292D"/>
    <w:rsid w:val="00F93438"/>
    <w:rsid w:val="00FA0CDB"/>
    <w:rsid w:val="00FA33ED"/>
    <w:rsid w:val="00FA3FBD"/>
    <w:rsid w:val="00FA4397"/>
    <w:rsid w:val="00FB0686"/>
    <w:rsid w:val="00FB0EB7"/>
    <w:rsid w:val="00FC2863"/>
    <w:rsid w:val="00FC37F6"/>
    <w:rsid w:val="00FC4855"/>
    <w:rsid w:val="00FC5119"/>
    <w:rsid w:val="00FC62DD"/>
    <w:rsid w:val="00FD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A5A41"/>
  <w15:chartTrackingRefBased/>
  <w15:docId w15:val="{AFE618AB-A484-40B5-A96E-5E35D45A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uiPriority="99"/>
    <w:lsdException w:name="footer" w:uiPriority="99"/>
    <w:lsdException w:name="index heading" w:semiHidden="1"/>
    <w:lsdException w:name="caption" w:semiHidden="1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/>
    <w:lsdException w:name="Smart Hyperlink" w:semiHidden="1" w:uiPriority="99" w:unhideWhenUsed="1"/>
    <w:lsdException w:name="Hashtag" w:semiHidden="1" w:uiPriority="99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36EF"/>
    <w:pPr>
      <w:tabs>
        <w:tab w:val="left" w:pos="4253"/>
        <w:tab w:val="left" w:pos="7371"/>
      </w:tabs>
      <w:autoSpaceDE w:val="0"/>
      <w:autoSpaceDN w:val="0"/>
      <w:adjustRightInd w:val="0"/>
      <w:spacing w:after="240" w:line="240" w:lineRule="atLeast"/>
    </w:pPr>
    <w:rPr>
      <w:rFonts w:ascii="Montserrat" w:hAnsi="Montserrat" w:cs="GothamHTF-Book"/>
      <w:color w:val="000000"/>
      <w:sz w:val="16"/>
      <w:szCs w:val="16"/>
    </w:rPr>
  </w:style>
  <w:style w:type="paragraph" w:styleId="Heading1">
    <w:name w:val="heading 1"/>
    <w:aliases w:val="MOM_Section Heading"/>
    <w:basedOn w:val="CalcNormal"/>
    <w:next w:val="Normal"/>
    <w:link w:val="Heading1Char"/>
    <w:qFormat/>
    <w:rsid w:val="00CC04D7"/>
    <w:pPr>
      <w:numPr>
        <w:numId w:val="17"/>
      </w:numPr>
      <w:spacing w:line="480" w:lineRule="auto"/>
      <w:outlineLvl w:val="0"/>
    </w:pPr>
    <w:rPr>
      <w:rFonts w:ascii="Montserrat Medium" w:hAnsi="Montserrat Medium" w:cs="Calibri"/>
      <w:color w:val="DD202B"/>
      <w:sz w:val="24"/>
      <w:szCs w:val="24"/>
    </w:rPr>
  </w:style>
  <w:style w:type="paragraph" w:styleId="Heading2">
    <w:name w:val="heading 2"/>
    <w:aliases w:val="MOM_Chapter Heading"/>
    <w:basedOn w:val="CalcNormal"/>
    <w:next w:val="Normal"/>
    <w:link w:val="Heading2Char"/>
    <w:qFormat/>
    <w:rsid w:val="008713CE"/>
    <w:pPr>
      <w:numPr>
        <w:ilvl w:val="1"/>
        <w:numId w:val="31"/>
      </w:numPr>
      <w:ind w:left="426"/>
      <w:outlineLvl w:val="1"/>
    </w:pPr>
    <w:rPr>
      <w:rFonts w:ascii="Montserrat Medium" w:hAnsi="Montserrat Medium"/>
    </w:rPr>
  </w:style>
  <w:style w:type="paragraph" w:styleId="Heading3">
    <w:name w:val="heading 3"/>
    <w:aliases w:val="MOM_Paragraph Heading"/>
    <w:basedOn w:val="Heading2"/>
    <w:next w:val="Normal"/>
    <w:link w:val="Heading3Char"/>
    <w:qFormat/>
    <w:rsid w:val="007136EF"/>
    <w:pPr>
      <w:numPr>
        <w:ilvl w:val="2"/>
      </w:numPr>
      <w:ind w:left="426" w:hanging="426"/>
      <w:outlineLvl w:val="2"/>
    </w:pPr>
    <w:rPr>
      <w:rFonts w:ascii="Montserrat" w:hAnsi="Montserra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pPr>
      <w:tabs>
        <w:tab w:val="center" w:pos="4153"/>
        <w:tab w:val="right" w:pos="8306"/>
      </w:tabs>
      <w:spacing w:line="319" w:lineRule="auto"/>
      <w:ind w:left="360"/>
    </w:pPr>
    <w:rPr>
      <w:rFonts w:ascii="Arial" w:hAnsi="Arial" w:cs="Arial"/>
      <w:sz w:val="18"/>
    </w:rPr>
  </w:style>
  <w:style w:type="paragraph" w:styleId="Header">
    <w:name w:val="header"/>
    <w:basedOn w:val="Normal"/>
    <w:link w:val="HeaderChar"/>
    <w:uiPriority w:val="99"/>
    <w:semiHidden/>
    <w:pPr>
      <w:spacing w:before="40" w:line="319" w:lineRule="auto"/>
      <w:jc w:val="center"/>
    </w:pPr>
    <w:rPr>
      <w:rFonts w:ascii="Arial" w:hAnsi="Arial" w:cs="Arial"/>
      <w:sz w:val="18"/>
    </w:rPr>
  </w:style>
  <w:style w:type="paragraph" w:customStyle="1" w:styleId="CSC-h">
    <w:name w:val="CSC-h"/>
    <w:basedOn w:val="Normal"/>
    <w:semiHidden/>
    <w:pPr>
      <w:spacing w:before="40" w:line="319" w:lineRule="auto"/>
    </w:pPr>
    <w:rPr>
      <w:rFonts w:ascii="Arial" w:hAnsi="Arial" w:cs="Arial"/>
      <w:noProof/>
      <w:sz w:val="14"/>
    </w:rPr>
  </w:style>
  <w:style w:type="paragraph" w:customStyle="1" w:styleId="CalcNormal">
    <w:name w:val="Calc Normal"/>
    <w:basedOn w:val="Normal"/>
    <w:uiPriority w:val="99"/>
    <w:rsid w:val="005C2944"/>
  </w:style>
  <w:style w:type="paragraph" w:customStyle="1" w:styleId="BodyCalc">
    <w:name w:val="Body Calc"/>
    <w:basedOn w:val="Normal"/>
    <w:semiHidden/>
    <w:rsid w:val="00F162DC"/>
    <w:pPr>
      <w:tabs>
        <w:tab w:val="clear" w:pos="4253"/>
        <w:tab w:val="left" w:pos="1004"/>
        <w:tab w:val="left" w:pos="1656"/>
        <w:tab w:val="left" w:pos="2302"/>
        <w:tab w:val="left" w:pos="2948"/>
        <w:tab w:val="left" w:pos="3600"/>
        <w:tab w:val="left" w:pos="4247"/>
        <w:tab w:val="left" w:pos="4893"/>
        <w:tab w:val="left" w:pos="5540"/>
        <w:tab w:val="left" w:pos="6192"/>
        <w:tab w:val="left" w:pos="6838"/>
      </w:tabs>
      <w:spacing w:before="60" w:after="60" w:line="319" w:lineRule="auto"/>
      <w:ind w:left="357" w:right="2234"/>
    </w:pPr>
    <w:rPr>
      <w:rFonts w:ascii="Arial" w:hAnsi="Arial" w:cs="Arial"/>
      <w:noProof/>
      <w:sz w:val="18"/>
    </w:rPr>
  </w:style>
  <w:style w:type="paragraph" w:customStyle="1" w:styleId="BodyCalchidden">
    <w:name w:val="Body Calc (hidden)"/>
    <w:basedOn w:val="BodyCalc"/>
    <w:semiHidden/>
    <w:rsid w:val="00FA0CDB"/>
    <w:rPr>
      <w:vanish/>
    </w:rPr>
  </w:style>
  <w:style w:type="paragraph" w:customStyle="1" w:styleId="BodyTextWide">
    <w:name w:val="Body Text Wide"/>
    <w:basedOn w:val="BodyText"/>
    <w:semiHidden/>
    <w:rsid w:val="00EE11BD"/>
    <w:pPr>
      <w:tabs>
        <w:tab w:val="clear" w:pos="4253"/>
        <w:tab w:val="left" w:pos="1004"/>
        <w:tab w:val="left" w:pos="1656"/>
        <w:tab w:val="left" w:pos="2302"/>
        <w:tab w:val="left" w:pos="2948"/>
        <w:tab w:val="left" w:pos="3600"/>
        <w:tab w:val="left" w:pos="4247"/>
        <w:tab w:val="left" w:pos="4893"/>
        <w:tab w:val="left" w:pos="5540"/>
        <w:tab w:val="left" w:pos="6192"/>
        <w:tab w:val="left" w:pos="6838"/>
        <w:tab w:val="left" w:pos="7484"/>
        <w:tab w:val="right" w:pos="10008"/>
      </w:tabs>
      <w:spacing w:before="80" w:after="0" w:line="300" w:lineRule="auto"/>
    </w:pPr>
  </w:style>
  <w:style w:type="paragraph" w:styleId="BodyText">
    <w:name w:val="Body Text"/>
    <w:basedOn w:val="Normal"/>
    <w:link w:val="BodyTextChar"/>
    <w:semiHidden/>
    <w:rsid w:val="00EE11BD"/>
    <w:pPr>
      <w:spacing w:after="120" w:line="319" w:lineRule="auto"/>
      <w:ind w:left="357"/>
    </w:pPr>
    <w:rPr>
      <w:rFonts w:ascii="Arial" w:hAnsi="Arial" w:cs="Arial"/>
      <w:sz w:val="18"/>
    </w:rPr>
  </w:style>
  <w:style w:type="paragraph" w:customStyle="1" w:styleId="BodyTextWidehidden">
    <w:name w:val="Body Text Wide (hidden)"/>
    <w:basedOn w:val="BodyTextWide"/>
    <w:semiHidden/>
    <w:rsid w:val="0007014E"/>
    <w:rPr>
      <w:vanish/>
    </w:rPr>
  </w:style>
  <w:style w:type="paragraph" w:customStyle="1" w:styleId="BodyTextWide2">
    <w:name w:val="Body Text Wide 2"/>
    <w:basedOn w:val="Normal"/>
    <w:semiHidden/>
    <w:rsid w:val="00FC4855"/>
    <w:pPr>
      <w:tabs>
        <w:tab w:val="clear" w:pos="4253"/>
        <w:tab w:val="left" w:pos="1004"/>
        <w:tab w:val="left" w:pos="1656"/>
        <w:tab w:val="left" w:pos="2302"/>
        <w:tab w:val="left" w:pos="2948"/>
        <w:tab w:val="left" w:pos="3600"/>
        <w:tab w:val="left" w:pos="4247"/>
        <w:tab w:val="left" w:pos="4893"/>
        <w:tab w:val="left" w:pos="5540"/>
        <w:tab w:val="left" w:pos="6192"/>
        <w:tab w:val="left" w:pos="6838"/>
        <w:tab w:val="left" w:pos="7484"/>
        <w:tab w:val="right" w:pos="10008"/>
      </w:tabs>
      <w:spacing w:line="319" w:lineRule="auto"/>
      <w:ind w:left="357"/>
    </w:pPr>
    <w:rPr>
      <w:rFonts w:ascii="Arial" w:hAnsi="Arial" w:cs="Arial"/>
      <w:sz w:val="18"/>
    </w:rPr>
  </w:style>
  <w:style w:type="paragraph" w:customStyle="1" w:styleId="BodyTextWide2hidden">
    <w:name w:val="Body Text Wide 2 (hidden)"/>
    <w:basedOn w:val="BodyTextWide2"/>
    <w:semiHidden/>
    <w:rsid w:val="005D2760"/>
    <w:rPr>
      <w:vanish/>
    </w:rPr>
  </w:style>
  <w:style w:type="paragraph" w:customStyle="1" w:styleId="Bullet">
    <w:name w:val="Bullet"/>
    <w:basedOn w:val="BodyCalc"/>
    <w:semiHidden/>
    <w:rsid w:val="003E43B3"/>
    <w:pPr>
      <w:numPr>
        <w:numId w:val="1"/>
      </w:numPr>
    </w:pPr>
  </w:style>
  <w:style w:type="paragraph" w:customStyle="1" w:styleId="Calc2Column">
    <w:name w:val="Calc 2 Column"/>
    <w:basedOn w:val="CalcNormal"/>
    <w:uiPriority w:val="99"/>
    <w:qFormat/>
    <w:rsid w:val="006F5A96"/>
    <w:pPr>
      <w:tabs>
        <w:tab w:val="left" w:pos="4535"/>
      </w:tabs>
      <w:ind w:left="4535" w:hanging="4178"/>
    </w:pPr>
    <w:rPr>
      <w:noProof/>
    </w:rPr>
  </w:style>
  <w:style w:type="paragraph" w:customStyle="1" w:styleId="Calc2Columnhidden">
    <w:name w:val="Calc 2 Column (hidden)"/>
    <w:basedOn w:val="Calc2Column"/>
    <w:uiPriority w:val="99"/>
    <w:rsid w:val="005E5104"/>
    <w:rPr>
      <w:vanish/>
    </w:rPr>
  </w:style>
  <w:style w:type="paragraph" w:customStyle="1" w:styleId="Calc2ColumnHeading">
    <w:name w:val="Calc 2 Column Heading"/>
    <w:basedOn w:val="Calc2Column"/>
    <w:next w:val="Calc2Column"/>
    <w:uiPriority w:val="99"/>
    <w:rsid w:val="00734BF2"/>
    <w:pPr>
      <w:keepNext/>
      <w:spacing w:before="80"/>
      <w:outlineLvl w:val="4"/>
    </w:pPr>
    <w:rPr>
      <w:b/>
      <w:noProof w:val="0"/>
    </w:rPr>
  </w:style>
  <w:style w:type="paragraph" w:customStyle="1" w:styleId="Calc2ColumnHeadinghidden">
    <w:name w:val="Calc 2 Column Heading (hidden)"/>
    <w:basedOn w:val="Calc2ColumnHeading"/>
    <w:next w:val="Calc2Columnhidden"/>
    <w:uiPriority w:val="99"/>
    <w:rsid w:val="003632DB"/>
    <w:rPr>
      <w:vanish/>
    </w:rPr>
  </w:style>
  <w:style w:type="paragraph" w:customStyle="1" w:styleId="Calc3Column">
    <w:name w:val="Calc 3 Column"/>
    <w:basedOn w:val="CalcNormal"/>
    <w:uiPriority w:val="99"/>
    <w:semiHidden/>
    <w:qFormat/>
    <w:rsid w:val="008E455D"/>
    <w:rPr>
      <w:noProof/>
    </w:rPr>
  </w:style>
  <w:style w:type="paragraph" w:customStyle="1" w:styleId="Calc3Columnhidden">
    <w:name w:val="Calc 3 Column (hidden)"/>
    <w:basedOn w:val="Calc3Column"/>
    <w:uiPriority w:val="99"/>
    <w:rsid w:val="00B84884"/>
    <w:rPr>
      <w:vanish/>
      <w:szCs w:val="18"/>
    </w:rPr>
  </w:style>
  <w:style w:type="paragraph" w:customStyle="1" w:styleId="Calc3ColumnHeading">
    <w:name w:val="Calc 3 Column Heading"/>
    <w:basedOn w:val="Calc3Column"/>
    <w:next w:val="Calc3Column"/>
    <w:link w:val="Calc3ColumnHeadingChar"/>
    <w:uiPriority w:val="99"/>
    <w:semiHidden/>
    <w:qFormat/>
    <w:rsid w:val="00CB4896"/>
    <w:pPr>
      <w:keepNext/>
      <w:spacing w:before="80"/>
      <w:outlineLvl w:val="4"/>
    </w:pPr>
    <w:rPr>
      <w:b/>
      <w:noProof w:val="0"/>
    </w:rPr>
  </w:style>
  <w:style w:type="paragraph" w:customStyle="1" w:styleId="Calc3ColumnHeadinghidden">
    <w:name w:val="Calc 3 Column Heading (hidden)"/>
    <w:basedOn w:val="Calc3ColumnHeading"/>
    <w:next w:val="Calc3Columnhidden"/>
    <w:uiPriority w:val="99"/>
    <w:rsid w:val="0057216A"/>
    <w:rPr>
      <w:vanish/>
      <w:szCs w:val="18"/>
    </w:rPr>
  </w:style>
  <w:style w:type="paragraph" w:customStyle="1" w:styleId="Calc4Column">
    <w:name w:val="Calc 4 Column"/>
    <w:basedOn w:val="CalcNormal"/>
    <w:uiPriority w:val="99"/>
    <w:rsid w:val="00820E2A"/>
    <w:pPr>
      <w:tabs>
        <w:tab w:val="left" w:pos="2909"/>
        <w:tab w:val="left" w:pos="5460"/>
        <w:tab w:val="left" w:pos="8012"/>
      </w:tabs>
    </w:pPr>
    <w:rPr>
      <w:noProof/>
    </w:rPr>
  </w:style>
  <w:style w:type="paragraph" w:customStyle="1" w:styleId="Calc4Columnhidden">
    <w:name w:val="Calc 4 Column (hidden)"/>
    <w:basedOn w:val="Calc4Column"/>
    <w:uiPriority w:val="99"/>
    <w:rsid w:val="00A251CF"/>
    <w:rPr>
      <w:vanish/>
      <w:szCs w:val="18"/>
    </w:rPr>
  </w:style>
  <w:style w:type="paragraph" w:customStyle="1" w:styleId="Calc4ColumnHeading">
    <w:name w:val="Calc 4 Column Heading"/>
    <w:basedOn w:val="Calc4Column"/>
    <w:next w:val="Calc4Column"/>
    <w:uiPriority w:val="99"/>
    <w:rsid w:val="0001772A"/>
    <w:pPr>
      <w:keepNext/>
      <w:spacing w:before="80"/>
      <w:outlineLvl w:val="4"/>
    </w:pPr>
    <w:rPr>
      <w:b/>
      <w:noProof w:val="0"/>
    </w:rPr>
  </w:style>
  <w:style w:type="paragraph" w:customStyle="1" w:styleId="Calc4ColumnHeadinghidden">
    <w:name w:val="Calc 4 Column Heading (hidden)"/>
    <w:basedOn w:val="Calc4ColumnHeading"/>
    <w:next w:val="Calc4Columnhidden"/>
    <w:uiPriority w:val="99"/>
    <w:rsid w:val="006E7C52"/>
    <w:rPr>
      <w:vanish/>
      <w:szCs w:val="18"/>
    </w:rPr>
  </w:style>
  <w:style w:type="paragraph" w:customStyle="1" w:styleId="CalcDefinition">
    <w:name w:val="Calc Definition"/>
    <w:basedOn w:val="Normal"/>
    <w:uiPriority w:val="99"/>
    <w:semiHidden/>
    <w:rsid w:val="00D92A82"/>
    <w:pPr>
      <w:tabs>
        <w:tab w:val="clear" w:pos="4253"/>
        <w:tab w:val="left" w:pos="1004"/>
        <w:tab w:val="left" w:pos="1656"/>
        <w:tab w:val="left" w:pos="2302"/>
        <w:tab w:val="left" w:pos="2948"/>
        <w:tab w:val="left" w:pos="3600"/>
        <w:tab w:val="left" w:pos="4247"/>
        <w:tab w:val="left" w:pos="4893"/>
        <w:tab w:val="left" w:pos="5540"/>
        <w:tab w:val="left" w:pos="6192"/>
        <w:tab w:val="left" w:pos="6838"/>
        <w:tab w:val="left" w:pos="7484"/>
        <w:tab w:val="right" w:pos="10008"/>
      </w:tabs>
      <w:spacing w:line="319" w:lineRule="auto"/>
      <w:ind w:left="357"/>
    </w:pPr>
    <w:rPr>
      <w:rFonts w:ascii="Arial" w:hAnsi="Arial" w:cs="Arial"/>
      <w:i/>
    </w:rPr>
  </w:style>
  <w:style w:type="paragraph" w:customStyle="1" w:styleId="CalcDefinitionhidden">
    <w:name w:val="Calc Definition (hidden)"/>
    <w:basedOn w:val="CalcDefinition"/>
    <w:uiPriority w:val="99"/>
    <w:semiHidden/>
    <w:rsid w:val="009B421A"/>
    <w:rPr>
      <w:vanish/>
    </w:rPr>
  </w:style>
  <w:style w:type="paragraph" w:customStyle="1" w:styleId="CalcHeading">
    <w:name w:val="Calc Heading"/>
    <w:basedOn w:val="Heading2"/>
    <w:next w:val="Calc3Column"/>
    <w:uiPriority w:val="99"/>
    <w:semiHidden/>
    <w:qFormat/>
    <w:rsid w:val="00241A41"/>
  </w:style>
  <w:style w:type="paragraph" w:customStyle="1" w:styleId="CalcHeadinghidden">
    <w:name w:val="Calc Heading (hidden)"/>
    <w:basedOn w:val="CalcHeading"/>
    <w:next w:val="Calc3Columnhidden"/>
    <w:uiPriority w:val="99"/>
    <w:rsid w:val="00C070B6"/>
    <w:rPr>
      <w:vanish/>
      <w:szCs w:val="18"/>
    </w:rPr>
  </w:style>
  <w:style w:type="paragraph" w:customStyle="1" w:styleId="CalcSection">
    <w:name w:val="Calc Section"/>
    <w:basedOn w:val="CalcNormal"/>
    <w:next w:val="Calc3Column"/>
    <w:uiPriority w:val="99"/>
    <w:rsid w:val="00597E6E"/>
    <w:pPr>
      <w:keepNext/>
      <w:spacing w:before="180"/>
      <w:outlineLvl w:val="0"/>
    </w:pPr>
    <w:rPr>
      <w:szCs w:val="24"/>
      <w:u w:val="single"/>
    </w:rPr>
  </w:style>
  <w:style w:type="paragraph" w:customStyle="1" w:styleId="CalcSectionhidden">
    <w:name w:val="Calc Section (hidden)"/>
    <w:basedOn w:val="CalcSection"/>
    <w:next w:val="Calc3Columnhidden"/>
    <w:uiPriority w:val="99"/>
    <w:rsid w:val="001A18B4"/>
    <w:rPr>
      <w:vanish/>
    </w:rPr>
  </w:style>
  <w:style w:type="paragraph" w:customStyle="1" w:styleId="CalcSubheading">
    <w:name w:val="Calc Subheading"/>
    <w:basedOn w:val="CalcNormal"/>
    <w:next w:val="Calc3Column"/>
    <w:uiPriority w:val="99"/>
    <w:rsid w:val="007A0939"/>
    <w:pPr>
      <w:keepNext/>
      <w:spacing w:before="80"/>
      <w:outlineLvl w:val="3"/>
    </w:pPr>
    <w:rPr>
      <w:b/>
      <w:snapToGrid w:val="0"/>
    </w:rPr>
  </w:style>
  <w:style w:type="paragraph" w:customStyle="1" w:styleId="CalcSubheadinghidden">
    <w:name w:val="Calc Subheading (hidden)"/>
    <w:basedOn w:val="CalcSubheading"/>
    <w:next w:val="Calc3Columnhidden"/>
    <w:uiPriority w:val="99"/>
    <w:rsid w:val="00835227"/>
    <w:rPr>
      <w:vanish/>
    </w:rPr>
  </w:style>
  <w:style w:type="paragraph" w:customStyle="1" w:styleId="CalcTitle">
    <w:name w:val="Calc Title"/>
    <w:basedOn w:val="CalcNormal"/>
    <w:next w:val="Calc3Column"/>
    <w:uiPriority w:val="99"/>
    <w:semiHidden/>
    <w:qFormat/>
    <w:rsid w:val="00241A41"/>
    <w:pPr>
      <w:keepNext/>
      <w:spacing w:before="180"/>
      <w:outlineLvl w:val="1"/>
    </w:pPr>
    <w:rPr>
      <w:bCs/>
      <w:u w:val="single"/>
    </w:rPr>
  </w:style>
  <w:style w:type="paragraph" w:customStyle="1" w:styleId="CalcTitlehidden">
    <w:name w:val="Calc Title (hidden)"/>
    <w:basedOn w:val="CalcTitle"/>
    <w:next w:val="Calc3Columnhidden"/>
    <w:uiPriority w:val="99"/>
    <w:rsid w:val="001E7B88"/>
    <w:rPr>
      <w:vanish/>
    </w:rPr>
  </w:style>
  <w:style w:type="paragraph" w:customStyle="1" w:styleId="CalcWide">
    <w:name w:val="Calc Wide"/>
    <w:basedOn w:val="BodyCalc"/>
    <w:semiHidden/>
    <w:rsid w:val="0020122C"/>
    <w:pPr>
      <w:tabs>
        <w:tab w:val="left" w:pos="7484"/>
        <w:tab w:val="right" w:pos="10008"/>
      </w:tabs>
      <w:ind w:right="0"/>
    </w:pPr>
  </w:style>
  <w:style w:type="paragraph" w:customStyle="1" w:styleId="CalcWidehidden">
    <w:name w:val="Calc Wide (hidden)"/>
    <w:basedOn w:val="CalcWide"/>
    <w:semiHidden/>
    <w:rsid w:val="00000E80"/>
    <w:rPr>
      <w:vanish/>
    </w:rPr>
  </w:style>
  <w:style w:type="paragraph" w:customStyle="1" w:styleId="CalcWide2">
    <w:name w:val="Calc Wide 2"/>
    <w:basedOn w:val="Normal"/>
    <w:semiHidden/>
    <w:rsid w:val="00DB56B2"/>
    <w:pPr>
      <w:tabs>
        <w:tab w:val="clear" w:pos="4253"/>
        <w:tab w:val="left" w:pos="1004"/>
        <w:tab w:val="left" w:pos="1656"/>
        <w:tab w:val="left" w:pos="2302"/>
        <w:tab w:val="left" w:pos="2948"/>
        <w:tab w:val="left" w:pos="3600"/>
        <w:tab w:val="left" w:pos="4247"/>
        <w:tab w:val="left" w:pos="4893"/>
        <w:tab w:val="left" w:pos="5540"/>
        <w:tab w:val="left" w:pos="6192"/>
        <w:tab w:val="left" w:pos="6838"/>
        <w:tab w:val="left" w:pos="7484"/>
        <w:tab w:val="right" w:pos="10008"/>
      </w:tabs>
      <w:spacing w:line="319" w:lineRule="auto"/>
      <w:ind w:left="357" w:hanging="357"/>
    </w:pPr>
    <w:rPr>
      <w:rFonts w:ascii="Arial" w:hAnsi="Arial" w:cs="Arial"/>
      <w:sz w:val="18"/>
    </w:rPr>
  </w:style>
  <w:style w:type="paragraph" w:customStyle="1" w:styleId="CalcWide2hidden">
    <w:name w:val="Calc Wide 2 (hidden)"/>
    <w:basedOn w:val="CalcWide2"/>
    <w:semiHidden/>
    <w:rsid w:val="00890743"/>
    <w:rPr>
      <w:vanish/>
    </w:rPr>
  </w:style>
  <w:style w:type="paragraph" w:customStyle="1" w:styleId="Calcreference">
    <w:name w:val="Calcreference"/>
    <w:basedOn w:val="CalcNormal"/>
    <w:next w:val="Calc3Column"/>
    <w:uiPriority w:val="99"/>
    <w:semiHidden/>
    <w:qFormat/>
    <w:rsid w:val="00B62DFE"/>
    <w:pPr>
      <w:spacing w:line="300" w:lineRule="auto"/>
      <w:jc w:val="right"/>
    </w:pPr>
    <w:rPr>
      <w:sz w:val="14"/>
    </w:rPr>
  </w:style>
  <w:style w:type="paragraph" w:customStyle="1" w:styleId="Calcreferencehidden">
    <w:name w:val="Calcreference (hidden)"/>
    <w:basedOn w:val="Calcreference"/>
    <w:next w:val="Calc3Columnhidden"/>
    <w:rsid w:val="00ED47A3"/>
    <w:rPr>
      <w:vanish/>
    </w:rPr>
  </w:style>
  <w:style w:type="paragraph" w:customStyle="1" w:styleId="CSCImport">
    <w:name w:val="CSC Import"/>
    <w:basedOn w:val="BodyText"/>
    <w:semiHidden/>
    <w:rsid w:val="008042C0"/>
    <w:pPr>
      <w:tabs>
        <w:tab w:val="clear" w:pos="4253"/>
        <w:tab w:val="left" w:pos="1004"/>
        <w:tab w:val="left" w:pos="1656"/>
        <w:tab w:val="left" w:pos="2302"/>
        <w:tab w:val="left" w:pos="2948"/>
        <w:tab w:val="left" w:pos="3600"/>
        <w:tab w:val="left" w:pos="4247"/>
        <w:tab w:val="left" w:pos="4893"/>
        <w:tab w:val="left" w:pos="5540"/>
        <w:tab w:val="left" w:pos="6192"/>
        <w:tab w:val="left" w:pos="6838"/>
      </w:tabs>
      <w:spacing w:before="80" w:after="0" w:line="300" w:lineRule="auto"/>
      <w:ind w:left="431" w:right="74"/>
    </w:pPr>
  </w:style>
  <w:style w:type="paragraph" w:customStyle="1" w:styleId="Numberedlist">
    <w:name w:val="Numbered list"/>
    <w:basedOn w:val="BodyCalc"/>
    <w:semiHidden/>
    <w:rsid w:val="004E2FFF"/>
    <w:pPr>
      <w:spacing w:line="240" w:lineRule="auto"/>
      <w:ind w:left="1080" w:hanging="230"/>
    </w:pPr>
  </w:style>
  <w:style w:type="paragraph" w:customStyle="1" w:styleId="Output">
    <w:name w:val="Output"/>
    <w:basedOn w:val="CalcNormal"/>
    <w:next w:val="Calc3Column"/>
    <w:uiPriority w:val="99"/>
    <w:semiHidden/>
    <w:rsid w:val="00BB3C37"/>
    <w:pPr>
      <w:jc w:val="right"/>
    </w:pPr>
    <w:rPr>
      <w:b/>
      <w:i/>
    </w:rPr>
  </w:style>
  <w:style w:type="paragraph" w:customStyle="1" w:styleId="Outputhidden">
    <w:name w:val="Output (hidden)"/>
    <w:basedOn w:val="Output"/>
    <w:next w:val="Calc3Columnhidden"/>
    <w:semiHidden/>
    <w:rsid w:val="00455556"/>
    <w:rPr>
      <w:vanish/>
    </w:rPr>
  </w:style>
  <w:style w:type="paragraph" w:customStyle="1" w:styleId="TableText">
    <w:name w:val="Table Text"/>
    <w:basedOn w:val="Normal"/>
    <w:semiHidden/>
    <w:rsid w:val="00B94F7F"/>
    <w:pPr>
      <w:spacing w:before="60" w:after="60"/>
      <w:ind w:left="74" w:right="74"/>
    </w:pPr>
    <w:rPr>
      <w:rFonts w:ascii="Arial" w:hAnsi="Arial" w:cs="Arial"/>
      <w:sz w:val="18"/>
    </w:rPr>
  </w:style>
  <w:style w:type="paragraph" w:customStyle="1" w:styleId="TableText2">
    <w:name w:val="Table Text 2"/>
    <w:basedOn w:val="Normal"/>
    <w:semiHidden/>
    <w:rsid w:val="002A3B9F"/>
    <w:pPr>
      <w:spacing w:before="60" w:after="60"/>
      <w:ind w:left="74" w:right="74"/>
      <w:jc w:val="center"/>
    </w:pPr>
    <w:rPr>
      <w:rFonts w:ascii="Arial" w:hAnsi="Arial" w:cs="Arial"/>
      <w:sz w:val="18"/>
    </w:rPr>
  </w:style>
  <w:style w:type="paragraph" w:customStyle="1" w:styleId="TryUse">
    <w:name w:val="Try / Use"/>
    <w:basedOn w:val="CalcWide"/>
    <w:next w:val="CalcWide2"/>
    <w:semiHidden/>
    <w:rsid w:val="00106D10"/>
    <w:pPr>
      <w:spacing w:line="240" w:lineRule="auto"/>
    </w:pPr>
    <w:rPr>
      <w:b/>
      <w:i/>
      <w:u w:val="single"/>
    </w:rPr>
  </w:style>
  <w:style w:type="paragraph" w:customStyle="1" w:styleId="TryUse2">
    <w:name w:val="Try/Use 2"/>
    <w:basedOn w:val="CalcWide2"/>
    <w:next w:val="CalcWide2"/>
    <w:semiHidden/>
    <w:rsid w:val="00BC6744"/>
    <w:pPr>
      <w:ind w:firstLine="0"/>
    </w:pPr>
    <w:rPr>
      <w:b/>
      <w:i/>
      <w:u w:val="single"/>
    </w:rPr>
  </w:style>
  <w:style w:type="paragraph" w:customStyle="1" w:styleId="CalcScript">
    <w:name w:val="Calc Script"/>
    <w:basedOn w:val="Normal"/>
    <w:uiPriority w:val="99"/>
    <w:semiHidden/>
    <w:qFormat/>
    <w:rsid w:val="000A2B5B"/>
    <w:pPr>
      <w:keepLines/>
      <w:tabs>
        <w:tab w:val="left" w:pos="924"/>
        <w:tab w:val="left" w:pos="1491"/>
        <w:tab w:val="left" w:pos="2058"/>
        <w:tab w:val="left" w:pos="2625"/>
        <w:tab w:val="left" w:pos="3192"/>
        <w:tab w:val="left" w:pos="3759"/>
        <w:tab w:val="left" w:pos="4326"/>
        <w:tab w:val="left" w:pos="4893"/>
        <w:tab w:val="left" w:pos="5460"/>
        <w:tab w:val="left" w:pos="6027"/>
        <w:tab w:val="left" w:pos="6594"/>
        <w:tab w:val="left" w:pos="7161"/>
        <w:tab w:val="left" w:pos="7728"/>
        <w:tab w:val="left" w:pos="8295"/>
        <w:tab w:val="left" w:pos="8862"/>
        <w:tab w:val="left" w:pos="9429"/>
      </w:tabs>
      <w:spacing w:after="60"/>
      <w:ind w:left="924" w:hanging="567"/>
    </w:pPr>
    <w:rPr>
      <w:rFonts w:ascii="Courier New" w:hAnsi="Courier New" w:cs="Times New Roman"/>
      <w:noProof/>
      <w:color w:val="000080"/>
      <w:sz w:val="18"/>
    </w:rPr>
  </w:style>
  <w:style w:type="paragraph" w:customStyle="1" w:styleId="CalcScripthidden">
    <w:name w:val="Calc Script (hidden)"/>
    <w:basedOn w:val="CalcScript"/>
    <w:uiPriority w:val="99"/>
    <w:unhideWhenUsed/>
    <w:qFormat/>
    <w:rsid w:val="000A2B5B"/>
    <w:rPr>
      <w:vanish/>
    </w:rPr>
  </w:style>
  <w:style w:type="paragraph" w:customStyle="1" w:styleId="CalcScriptHeading">
    <w:name w:val="Calc Script Heading"/>
    <w:basedOn w:val="CalcScript"/>
    <w:next w:val="CalcScript"/>
    <w:uiPriority w:val="99"/>
    <w:unhideWhenUsed/>
    <w:rsid w:val="000A2B5B"/>
    <w:rPr>
      <w:b/>
    </w:rPr>
  </w:style>
  <w:style w:type="paragraph" w:customStyle="1" w:styleId="CalcScriptHeadinghidden">
    <w:name w:val="Calc Script Heading (hidden)"/>
    <w:basedOn w:val="CalcScriptHeading"/>
    <w:uiPriority w:val="99"/>
    <w:unhideWhenUsed/>
    <w:qFormat/>
    <w:rsid w:val="000A2B5B"/>
    <w:rPr>
      <w:vanish/>
    </w:rPr>
  </w:style>
  <w:style w:type="character" w:customStyle="1" w:styleId="BodyTextChar">
    <w:name w:val="Body Text Char"/>
    <w:basedOn w:val="DefaultParagraphFont"/>
    <w:link w:val="BodyText"/>
    <w:semiHidden/>
    <w:rsid w:val="00CC04D7"/>
    <w:rPr>
      <w:rFonts w:ascii="Arial" w:hAnsi="Arial" w:cs="Arial"/>
      <w:color w:val="000000"/>
      <w:sz w:val="18"/>
      <w:szCs w:val="16"/>
    </w:rPr>
  </w:style>
  <w:style w:type="table" w:styleId="TableGrid">
    <w:name w:val="Table Grid"/>
    <w:basedOn w:val="TableNormal"/>
    <w:uiPriority w:val="39"/>
    <w:rsid w:val="00BB1F58"/>
    <w:rPr>
      <w:rFonts w:ascii="Arial" w:hAnsi="Arial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MOM_Title"/>
    <w:basedOn w:val="Normal"/>
    <w:next w:val="Normal"/>
    <w:link w:val="TitleChar"/>
    <w:semiHidden/>
    <w:qFormat/>
    <w:rsid w:val="00274A5B"/>
    <w:pPr>
      <w:tabs>
        <w:tab w:val="clear" w:pos="4253"/>
        <w:tab w:val="clear" w:pos="7371"/>
      </w:tabs>
      <w:autoSpaceDE/>
      <w:autoSpaceDN/>
      <w:adjustRightInd/>
      <w:spacing w:before="3120" w:after="480" w:line="640" w:lineRule="exact"/>
      <w:jc w:val="right"/>
    </w:pPr>
    <w:rPr>
      <w:color w:val="D83B45"/>
      <w:sz w:val="56"/>
      <w:szCs w:val="56"/>
    </w:rPr>
  </w:style>
  <w:style w:type="character" w:customStyle="1" w:styleId="TitleChar">
    <w:name w:val="Title Char"/>
    <w:aliases w:val="MOM_Title Char"/>
    <w:basedOn w:val="DefaultParagraphFont"/>
    <w:link w:val="Title"/>
    <w:semiHidden/>
    <w:rsid w:val="00CC04D7"/>
    <w:rPr>
      <w:rFonts w:ascii="GothamHTF-Book" w:hAnsi="GothamHTF-Book" w:cs="GothamHTF-Book"/>
      <w:color w:val="D83B45"/>
      <w:sz w:val="56"/>
      <w:szCs w:val="56"/>
    </w:rPr>
  </w:style>
  <w:style w:type="paragraph" w:customStyle="1" w:styleId="MOMCoverdateref">
    <w:name w:val="MOM_Cover date/ref"/>
    <w:basedOn w:val="Normal"/>
    <w:semiHidden/>
    <w:qFormat/>
    <w:rsid w:val="002D7921"/>
    <w:pPr>
      <w:tabs>
        <w:tab w:val="clear" w:pos="4253"/>
        <w:tab w:val="clear" w:pos="7371"/>
      </w:tabs>
      <w:autoSpaceDE/>
      <w:autoSpaceDN/>
      <w:adjustRightInd/>
      <w:spacing w:line="240" w:lineRule="exact"/>
      <w:jc w:val="right"/>
    </w:pPr>
  </w:style>
  <w:style w:type="character" w:customStyle="1" w:styleId="Heading1Char">
    <w:name w:val="Heading 1 Char"/>
    <w:aliases w:val="MOM_Section Heading Char"/>
    <w:basedOn w:val="DefaultParagraphFont"/>
    <w:link w:val="Heading1"/>
    <w:rsid w:val="00CC04D7"/>
    <w:rPr>
      <w:rFonts w:ascii="Montserrat Medium" w:hAnsi="Montserrat Medium" w:cs="Calibri"/>
      <w:color w:val="DD202B"/>
      <w:sz w:val="24"/>
      <w:szCs w:val="24"/>
    </w:rPr>
  </w:style>
  <w:style w:type="character" w:customStyle="1" w:styleId="Heading2Char">
    <w:name w:val="Heading 2 Char"/>
    <w:aliases w:val="MOM_Chapter Heading Char"/>
    <w:basedOn w:val="DefaultParagraphFont"/>
    <w:link w:val="Heading2"/>
    <w:rsid w:val="008713CE"/>
    <w:rPr>
      <w:rFonts w:ascii="Montserrat Medium" w:hAnsi="Montserrat Medium" w:cs="GothamHTF-Book"/>
      <w:color w:val="000000"/>
      <w:sz w:val="16"/>
      <w:szCs w:val="16"/>
    </w:rPr>
  </w:style>
  <w:style w:type="character" w:customStyle="1" w:styleId="Heading3Char">
    <w:name w:val="Heading 3 Char"/>
    <w:aliases w:val="MOM_Paragraph Heading Char"/>
    <w:basedOn w:val="DefaultParagraphFont"/>
    <w:link w:val="Heading3"/>
    <w:rsid w:val="007136EF"/>
    <w:rPr>
      <w:rFonts w:ascii="Montserrat" w:hAnsi="Montserrat" w:cs="GothamHTF-Book"/>
      <w:color w:val="000000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C04D7"/>
    <w:rPr>
      <w:rFonts w:ascii="Arial" w:hAnsi="Arial" w:cs="Arial"/>
      <w:color w:val="000000"/>
      <w:sz w:val="18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CC04D7"/>
    <w:rPr>
      <w:rFonts w:ascii="Arial" w:hAnsi="Arial" w:cs="Arial"/>
      <w:color w:val="000000"/>
      <w:sz w:val="18"/>
      <w:szCs w:val="16"/>
    </w:rPr>
  </w:style>
  <w:style w:type="character" w:customStyle="1" w:styleId="Calc3ColumnHeadingChar">
    <w:name w:val="Calc 3 Column Heading Char"/>
    <w:basedOn w:val="DefaultParagraphFont"/>
    <w:link w:val="Calc3ColumnHeading"/>
    <w:uiPriority w:val="99"/>
    <w:semiHidden/>
    <w:locked/>
    <w:rsid w:val="00CC04D7"/>
    <w:rPr>
      <w:rFonts w:ascii="GothamHTF-Book" w:hAnsi="GothamHTF-Book" w:cs="GothamHTF-Book"/>
      <w:b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A01D0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F46C05"/>
    <w:pPr>
      <w:ind w:left="720"/>
      <w:contextualSpacing/>
    </w:pPr>
  </w:style>
  <w:style w:type="table" w:styleId="PlainTable1">
    <w:name w:val="Plain Table 1"/>
    <w:basedOn w:val="TableNormal"/>
    <w:uiPriority w:val="41"/>
    <w:rsid w:val="001D439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B04A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OMFooter">
    <w:name w:val="MOM_Footer"/>
    <w:basedOn w:val="Normal"/>
    <w:qFormat/>
    <w:rsid w:val="00B34141"/>
    <w:rPr>
      <w:sz w:val="10"/>
      <w:szCs w:val="10"/>
      <w:lang w:val="fr-FR"/>
    </w:rPr>
  </w:style>
  <w:style w:type="paragraph" w:customStyle="1" w:styleId="MOMCoverSubheading">
    <w:name w:val="MOM_Cover Subheading"/>
    <w:basedOn w:val="Normal"/>
    <w:semiHidden/>
    <w:qFormat/>
    <w:rsid w:val="00812866"/>
    <w:pPr>
      <w:tabs>
        <w:tab w:val="clear" w:pos="4253"/>
        <w:tab w:val="clear" w:pos="7371"/>
      </w:tabs>
      <w:autoSpaceDE/>
      <w:autoSpaceDN/>
      <w:adjustRightInd/>
      <w:spacing w:after="960" w:line="320" w:lineRule="exact"/>
      <w:contextualSpacing/>
      <w:jc w:val="right"/>
    </w:pPr>
    <w:rPr>
      <w:sz w:val="24"/>
      <w:szCs w:val="24"/>
    </w:rPr>
  </w:style>
  <w:style w:type="paragraph" w:styleId="Caption">
    <w:name w:val="caption"/>
    <w:aliases w:val="MOM_Caption"/>
    <w:basedOn w:val="Normal"/>
    <w:next w:val="Normal"/>
    <w:unhideWhenUsed/>
    <w:qFormat/>
    <w:rsid w:val="00764D47"/>
    <w:pPr>
      <w:spacing w:after="200" w:line="240" w:lineRule="auto"/>
      <w:jc w:val="center"/>
    </w:pPr>
    <w:rPr>
      <w:i/>
      <w:iCs/>
      <w:color w:val="E31E2C"/>
      <w:sz w:val="14"/>
      <w:szCs w:val="18"/>
    </w:rPr>
  </w:style>
  <w:style w:type="table" w:customStyle="1" w:styleId="MOMTable">
    <w:name w:val="MOM_Table"/>
    <w:basedOn w:val="TableList1"/>
    <w:uiPriority w:val="99"/>
    <w:rsid w:val="00117FCD"/>
    <w:rPr>
      <w:rFonts w:ascii="GothamHTF-Book" w:hAnsi="GothamHTF-Book"/>
      <w:sz w:val="14"/>
    </w:rPr>
    <w:tblPr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</w:tblBorders>
    </w:tblPr>
    <w:tblStylePr w:type="firstRow">
      <w:pPr>
        <w:jc w:val="center"/>
      </w:pPr>
      <w:rPr>
        <w:rFonts w:ascii="GothamHTF-Book" w:hAnsi="GothamHTF-Book"/>
        <w:b/>
        <w:bCs/>
        <w:i w:val="0"/>
        <w:iCs/>
        <w:color w:val="auto"/>
        <w:sz w:val="14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one" w:sz="0" w:space="0" w:color="auto"/>
          <w:tr2bl w:val="none" w:sz="0" w:space="0" w:color="auto"/>
        </w:tcBorders>
        <w:shd w:val="clear" w:color="auto" w:fill="BFBFBF" w:themeFill="background1" w:themeFillShade="BF"/>
      </w:tcPr>
    </w:tblStylePr>
    <w:tblStylePr w:type="lastRow">
      <w:rPr>
        <w:rFonts w:ascii="GothamHTF-Book" w:hAnsi="GothamHTF-Book"/>
        <w:sz w:val="14"/>
      </w:rPr>
      <w:tblPr/>
      <w:tcPr>
        <w:tcBorders>
          <w:top w:val="nil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nil"/>
          <w:insideV w:val="single" w:sz="4" w:space="0" w:color="A6A6A6" w:themeColor="background1" w:themeShade="A6"/>
          <w:tl2br w:val="none" w:sz="0" w:space="0" w:color="auto"/>
          <w:tr2bl w:val="none" w:sz="0" w:space="0" w:color="auto"/>
        </w:tcBorders>
      </w:tcPr>
    </w:tblStylePr>
    <w:tblStylePr w:type="firstCol">
      <w:rPr>
        <w:rFonts w:ascii="GothamHTF-Book" w:hAnsi="GothamHTF-Book"/>
        <w:sz w:val="14"/>
      </w:rPr>
      <w:tblPr/>
      <w:tcPr>
        <w:tcBorders>
          <w:top w:val="nil"/>
          <w:left w:val="single" w:sz="4" w:space="0" w:color="A6A6A6" w:themeColor="background1" w:themeShade="A6"/>
          <w:bottom w:val="single" w:sz="4" w:space="0" w:color="A6A6A6" w:themeColor="background1" w:themeShade="A6"/>
          <w:right w:val="nil"/>
          <w:insideH w:val="single" w:sz="4" w:space="0" w:color="A6A6A6" w:themeColor="background1" w:themeShade="A6"/>
          <w:insideV w:val="single" w:sz="4" w:space="0" w:color="A6A6A6" w:themeColor="background1" w:themeShade="A6"/>
        </w:tcBorders>
        <w:shd w:val="clear" w:color="auto" w:fill="D9D9D9" w:themeFill="background1" w:themeFillShade="D9"/>
      </w:tcPr>
    </w:tblStylePr>
    <w:tblStylePr w:type="lastCol">
      <w:tblPr/>
      <w:tcPr>
        <w:tcBorders>
          <w:right w:val="single" w:sz="4" w:space="0" w:color="A6A6A6" w:themeColor="background1" w:themeShade="A6"/>
        </w:tcBorders>
      </w:tcPr>
    </w:tblStylePr>
    <w:tblStylePr w:type="band1Vert">
      <w:tblPr/>
      <w:tcPr>
        <w:tcBorders>
          <w:left w:val="single" w:sz="4" w:space="0" w:color="A6A6A6" w:themeColor="background1" w:themeShade="A6"/>
          <w:right w:val="single" w:sz="4" w:space="0" w:color="A6A6A6" w:themeColor="background1" w:themeShade="A6"/>
        </w:tcBorders>
      </w:tcPr>
    </w:tblStylePr>
    <w:tblStylePr w:type="band2Vert">
      <w:tblPr/>
      <w:tcPr>
        <w:tcBorders>
          <w:right w:val="nil"/>
        </w:tcBorders>
      </w:tcPr>
    </w:tblStylePr>
    <w:tblStylePr w:type="band1Horz">
      <w:rPr>
        <w:rFonts w:ascii="GothamHTF-Book" w:hAnsi="GothamHTF-Book"/>
        <w:color w:val="auto"/>
        <w:sz w:val="14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2F2F2" w:themeFill="background1" w:themeFillShade="F2"/>
      </w:tcPr>
    </w:tblStylePr>
    <w:tblStylePr w:type="band2Horz">
      <w:rPr>
        <w:rFonts w:ascii="GothamHTF-Book" w:hAnsi="GothamHTF-Book"/>
        <w:color w:val="auto"/>
        <w:sz w:val="14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swCell">
      <w:rPr>
        <w:b w:val="0"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5">
    <w:name w:val="Grid Table 1 Light Accent 5"/>
    <w:basedOn w:val="TableNormal"/>
    <w:uiPriority w:val="46"/>
    <w:rsid w:val="00597E6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List1">
    <w:name w:val="Table List 1"/>
    <w:basedOn w:val="TableNormal"/>
    <w:semiHidden/>
    <w:unhideWhenUsed/>
    <w:rsid w:val="00597E6E"/>
    <w:pPr>
      <w:tabs>
        <w:tab w:val="left" w:pos="4253"/>
        <w:tab w:val="left" w:pos="7371"/>
      </w:tabs>
      <w:autoSpaceDE w:val="0"/>
      <w:autoSpaceDN w:val="0"/>
      <w:adjustRightInd w:val="0"/>
      <w:spacing w:line="24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1">
    <w:name w:val="toc 1"/>
    <w:basedOn w:val="Normal"/>
    <w:next w:val="Normal"/>
    <w:autoRedefine/>
    <w:uiPriority w:val="39"/>
    <w:semiHidden/>
    <w:rsid w:val="00EB4171"/>
    <w:pPr>
      <w:tabs>
        <w:tab w:val="clear" w:pos="4253"/>
        <w:tab w:val="clear" w:pos="7371"/>
      </w:tabs>
      <w:spacing w:after="100"/>
    </w:pPr>
    <w:rPr>
      <w:rFonts w:ascii="GothamHTF-Medium" w:hAnsi="GothamHTF-Medium"/>
      <w:sz w:val="20"/>
    </w:rPr>
  </w:style>
  <w:style w:type="paragraph" w:styleId="TOC2">
    <w:name w:val="toc 2"/>
    <w:basedOn w:val="Normal"/>
    <w:next w:val="Normal"/>
    <w:autoRedefine/>
    <w:uiPriority w:val="39"/>
    <w:semiHidden/>
    <w:rsid w:val="00EB4171"/>
    <w:pPr>
      <w:tabs>
        <w:tab w:val="clear" w:pos="4253"/>
        <w:tab w:val="clear" w:pos="7371"/>
      </w:tabs>
      <w:spacing w:after="100"/>
      <w:ind w:left="160"/>
    </w:pPr>
  </w:style>
  <w:style w:type="paragraph" w:styleId="TOC3">
    <w:name w:val="toc 3"/>
    <w:basedOn w:val="Normal"/>
    <w:next w:val="Normal"/>
    <w:autoRedefine/>
    <w:uiPriority w:val="39"/>
    <w:semiHidden/>
    <w:rsid w:val="00EB4171"/>
    <w:pPr>
      <w:tabs>
        <w:tab w:val="clear" w:pos="4253"/>
        <w:tab w:val="clear" w:pos="7371"/>
      </w:tabs>
      <w:spacing w:after="100"/>
      <w:ind w:left="320"/>
    </w:pPr>
  </w:style>
  <w:style w:type="character" w:styleId="Hyperlink">
    <w:name w:val="Hyperlink"/>
    <w:basedOn w:val="DefaultParagraphFont"/>
    <w:uiPriority w:val="99"/>
    <w:semiHidden/>
    <w:rsid w:val="00EB4171"/>
    <w:rPr>
      <w:color w:val="0563C1" w:themeColor="hyperlink"/>
      <w:u w:val="single"/>
    </w:rPr>
  </w:style>
  <w:style w:type="paragraph" w:customStyle="1" w:styleId="MOMheadingtitle">
    <w:name w:val="MOM_heading title"/>
    <w:basedOn w:val="Normal"/>
    <w:qFormat/>
    <w:rsid w:val="00CC04D7"/>
    <w:pPr>
      <w:tabs>
        <w:tab w:val="clear" w:pos="4253"/>
        <w:tab w:val="clear" w:pos="7371"/>
        <w:tab w:val="left" w:pos="6237"/>
      </w:tabs>
    </w:pPr>
    <w:rPr>
      <w:rFonts w:ascii="Montserrat Medium" w:hAnsi="Montserrat Medium"/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5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Mac\Home\Library\CloudStorage\OneDrive-MOMENTUMCONSULTINGENGINEERSLIMITED\Templates\MOM%20Design%20Not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6350">
          <a:headEnd type="none" w="med" len="med"/>
          <a:tailEnd type="arrow" w="med" len="med"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703fdf-eb86-4775-8275-ed94d4358b3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EB2430EC3EAB4A85FB31F560EAEACE" ma:contentTypeVersion="12" ma:contentTypeDescription="Create a new document." ma:contentTypeScope="" ma:versionID="dfcc59724c229c2bc6d75067c8aa560e">
  <xsd:schema xmlns:xsd="http://www.w3.org/2001/XMLSchema" xmlns:xs="http://www.w3.org/2001/XMLSchema" xmlns:p="http://schemas.microsoft.com/office/2006/metadata/properties" xmlns:ns3="df703fdf-eb86-4775-8275-ed94d4358b31" targetNamespace="http://schemas.microsoft.com/office/2006/metadata/properties" ma:root="true" ma:fieldsID="5c80d99140acc9d5c52e8d3dd184b8b4" ns3:_="">
    <xsd:import namespace="df703fdf-eb86-4775-8275-ed94d4358b3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03fdf-eb86-4775-8275-ed94d4358b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VariableSections xmlns="http://www.cscworld.com/Tedds/VariableSections">
  <VariableSection Id="0">
    <Variables>
      <Variable>
        <Name>A_{s}</Name>
        <Value Type="Dim" Length="2">0.000245</Value>
      </Variable>
      <Variable>
        <Name>C_{p,0}</Name>
        <Value Type="Dim">1.1</Value>
      </Variable>
      <Variable>
        <Name>C_{p,90}</Name>
        <Value Type="Dim">0.8</Value>
      </Variable>
      <Variable>
        <Name>F_{Rd,1}</Name>
        <Value Type="Dim" Mass="1" Length="1" Time="-2">1135714.2857142861</Value>
      </Variable>
      <Variable>
        <Name>F_{Rd,2}</Name>
        <Value Type="Dim" Mass="1" Length="1" Time="-2">564480</Value>
      </Variable>
      <Variable>
        <Name>F_{Rd,3}</Name>
        <Value Type="Dim" Mass="1" Length="1" Time="-2">394198.462148017</Value>
      </Variable>
      <Variable>
        <Name>F_{Rd}</Name>
        <Value Type="Dim" Mass="1" Length="1" Time="-2">394198.462148017</Value>
      </Variable>
      <Variable>
        <Name>F_{b,Rd,end}</Name>
        <Value Type="Dim" Mass="1" Length="1" Time="-2">237681.1594202898</Value>
      </Variable>
      <Variable>
        <Name>F_{b,Rd,inner}</Name>
        <Value Type="Dim" Mass="1" Length="1" Time="-2">54045.454545454544</Value>
      </Variable>
      <Variable>
        <Name>F_{b,Rd}</Name>
        <Value Type="Dim" Mass="1" Length="1" Time="-2">162136.36363636362</Value>
      </Variable>
      <Variable>
        <Name>F_{ed}</Name>
        <Value Type="Dim" Mass="1" Length="1" Time="-2">2276.1480000000006</Value>
      </Variable>
      <Variable>
        <Name>F_{rd,1}</Name>
        <Value Type="Dim" Mass="1" Length="1" Time="-2">440324.99999999994</Value>
      </Variable>
      <Variable>
        <Name>F_{rd}</Name>
        <Value Type="Dim" Mass="1" Length="1" Time="-2">440048.0769230769</Value>
      </Variable>
      <Variable>
        <Name>F_{rk}</Name>
        <Value Type="Dim" Mass="1" Length="1" Time="-2">7147.920000000002</Value>
      </Variable>
      <Variable>
        <Name>F_{t,Rd}</Name>
        <Value Type="Dim" Mass="1" Length="1" Time="-2">141120</Value>
      </Variable>
      <Variable>
        <Name>F_{v,Rd}</Name>
        <Value Type="Dim" Mass="1" Length="1" Time="-2">376320</Value>
      </Variable>
      <Variable>
        <Name>F_{v,w,Ed}</Name>
        <Value Type="Dim" Mass="1" Length="1" Time="-2">47093.023255813954</Value>
      </Variable>
      <Variable>
        <Name>F_{w,T,rd}</Name>
        <Value Type="Dim" Mass="1" Time="-2">779762.4812114004</Value>
      </Variable>
      <Variable>
        <Name>K</Name>
        <Value Type="Dim" Mass="-1" Length="1" Time="2">0.0000000022012578616352197</Value>
      </Variable>
      <Variable>
        <Name>L_{brace}</Name>
        <Value Type="Dim" Length="1">2.878350221915325</Value>
      </Variable>
      <Variable>
        <Name>MNHL</Name>
        <Value Type="Dim" Mass="1" Length="2" Time="-2">16301.25</Value>
      </Variable>
      <Variable>
        <Name>M_{NHL}</Name>
        <Value Type="Dim" Mass="1" Length="2" Time="-2">10475.400000000003</Value>
      </Variable>
      <Variable>
        <Name>M_{ed}</Name>
        <Value Type="Dim" Mass="1" Length="2" Time="-2">2527.4700000000003</Value>
      </Variable>
      <Variable>
        <Name>M_{k}</Name>
        <Value Type="Dim" Mass="1" Length="2" Time="-2">1684.98</Value>
      </Variable>
      <Variable>
        <Name>M_{rd}</Name>
        <Value Type="Dim" Mass="1" Length="2" Time="-2">2753.3270866666653</Value>
      </Variable>
      <Variable>
        <Name>M_{r}</Name>
        <Value Type="Dim" Mass="1" Length="2" Time="-2">3385.0709999999995</Value>
      </Variable>
      <Variable>
        <Name>M_{w}</Name>
        <Value Type="Dim" Mass="1" Length="2" Time="-2">743.5416800000003</Value>
      </Variable>
      <Variable>
        <Name>Mw</Name>
        <Value Type="Dim" Mass="1" Length="2" Time="-2">6697.169325000003</Value>
      </Variable>
      <Variable>
        <Name>NNHL</Name>
        <Value Type="Dim" Mass="1" Length="1" Time="-2">2587.5</Value>
      </Variable>
      <Variable>
        <Name>N_{DL,inner}</Name>
        <Value Type="Dim" Mass="1" Length="1" Time="-2">1635.3</Value>
      </Variable>
      <Variable>
        <Name>N_{DL,outer}</Name>
        <Value Type="Dim" Mass="1" Length="1" Time="-2">1023.05</Value>
      </Variable>
      <Variable>
        <Name>N_{LL,inner}</Name>
        <Value Type="Dim" Mass="1" Length="1" Time="-2">16353</Value>
      </Variable>
      <Variable>
        <Name>N_{LL,outer}</Name>
        <Value Type="Dim" Mass="1" Length="1" Time="-2">8176.5</Value>
      </Variable>
      <Variable>
        <Name>N_{NHL}</Name>
        <Value Type="Dim" Mass="1" Length="1" Time="-2">7875.000000000001</Value>
      </Variable>
      <Variable>
        <Name>N_{ballast}</Name>
        <Value Type="Dim" Mass="1" Length="1" Time="-2">3120</Value>
      </Variable>
      <Variable>
        <Name>N_{diag}</Name>
        <Value Type="Dim" Mass="1" Length="1" Time="-2">5277.3736481508295</Value>
      </Variable>
      <Variable>
        <Name>N_{ed}</Name>
        <Value Type="Dim" Mass="1" Length="1" Time="-2">151000</Value>
      </Variable>
      <Variable>
        <Name>N_{inner}</Name>
        <Value Type="Dim" Mass="1" Length="1" Time="-2">29098.6475</Value>
      </Variable>
      <Variable>
        <Name>N_{k,1}</Name>
        <Value Type="Dim" Mass="1" Length="1" Time="-2">9700</Value>
      </Variable>
      <Variable>
        <Name>N_{k,2}</Name>
        <Value Type="Dim" Mass="1" Length="1" Time="-2">6400</Value>
      </Variable>
      <Variable>
        <Name>N_{k,inner}</Name>
        <Value Type="Dim" Mass="1" Length="1" Time="-2">29000</Value>
      </Variable>
      <Variable>
        <Name>N_{k,outer}</Name>
        <Value Type="Dim" Mass="1" Length="1" Time="-2">20300</Value>
      </Variable>
      <Variable>
        <Name>N_{k}</Name>
        <Value Type="Dim" Mass="1" Length="1" Time="-2">29100</Value>
      </Variable>
      <Variable>
        <Name>N_{outer}</Name>
        <Value Type="Dim" Mass="1" Length="1" Time="-2">20309.897500000003</Value>
      </Variable>
      <Variable>
        <Name>N_{p,1}</Name>
        <Value Type="Dim" Mass="1" Length="1" Time="-2">9600</Value>
      </Variable>
      <Variable>
        <Name>N_{p,2}</Name>
        <Value Type="Dim" Mass="1" Length="1" Time="-2">6400</Value>
      </Variable>
      <Variable>
        <Name>N_{p,inner}</Name>
        <Value Type="Dim" Mass="1" Length="1" Time="-2">45000</Value>
      </Variable>
      <Variable>
        <Name>N_{p,outer}</Name>
        <Value Type="Dim" Mass="1" Length="1" Time="-2">36900</Value>
      </Variable>
      <Variable>
        <Name>N_{p}</Name>
        <Value Type="Dim" Mass="1" Length="1" Time="-2">21100</Value>
      </Variable>
      <Variable>
        <Name>N_{total}</Name>
        <Value Type="Dim" Mass="1" Length="1" Time="-2">32220</Value>
      </Variable>
      <Variable>
        <Name>N_{w}</Name>
        <Value Type="Dim" Mass="1" Length="1" Time="-2">3235.3475000000017</Value>
      </Variable>
      <Variable>
        <Name>Nw</Name>
        <Value Type="Dim" Mass="1" Length="1" Time="-2">1063.0427500000005</Value>
      </Variable>
      <Variable>
        <Name>P</Name>
        <Value Type="Dim" Mass="1" Length="1" Time="-2">1531.8</Value>
      </Variable>
      <Variable>
        <Name>R_{k}</Name>
        <Value Type="Dim" Mass="1" Length="1" Time="-2">11140.74</Value>
      </Variable>
      <Variable>
        <Name>S</Name>
        <Value Type="Dim" Length="3">0.0000059854936666666634</Value>
      </Variable>
      <Variable>
        <Name>U</Name>
        <Value Type="Dim">0.869815274957384</Value>
      </Variable>
      <Variable>
        <Name>V_{NHL}</Name>
        <Value Type="Dim" Mass="1" Length="1" Time="-2">17459.000000000004</Value>
      </Variable>
      <Variable>
        <Name>V_{Rd}</Name>
        <Value Type="Dim" Mass="1" Length="1" Time="-2">237681.1594202898</Value>
      </Variable>
      <Variable>
        <Name>V_{ed}</Name>
        <Value Type="Dim" Mass="1" Length="1" Time="-2">115693.56075426152</Value>
      </Variable>
      <Variable>
        <Name>V_{k}</Name>
        <Value Type="Dim" Mass="1" Length="1" Time="-2">1900</Value>
      </Variable>
      <Variable>
        <Name>V_{leg}</Name>
        <Value Type="Dim" Mass="1" Length="1" Time="-2">1897.6432000000004</Value>
      </Variable>
      <Variable>
        <Name>V_{w}</Name>
        <Value Type="Dim" Mass="1" Length="1" Time="-2">1517.4320000000005</Value>
      </Variable>
      <Variable>
        <Name>\61</Name>
        <Value Type="Dim">0</Value>
      </Variable>
      <Variable>
        <Name>\61_{v}</Name>
        <Value Type="Dim">0.6</Value>
      </Variable>
      <Variable>
        <Name>\62_{w}</Name>
        <Value Type="Dim">0.85</Value>
      </Variable>
      <Variable>
        <Name>\64</Name>
        <Value Type="Dim">0.9041666666666667</Value>
      </Variable>
      <Variable>
        <Name>\67_{M0}</Name>
        <Value Type="Dim">1</Value>
      </Variable>
      <Variable>
        <Name>\67_{M1}</Name>
        <Value Type="Dim">1</Value>
      </Variable>
      <Variable>
        <Name>\67_{M2}</Name>
        <Value Type="Dim">1.25</Value>
      </Variable>
      <Variable>
        <Name>\67_{M3,ser}</Name>
        <Value Type="Dim">1.1</Value>
      </Variable>
      <Variable>
        <Name>\67_{M3}</Name>
        <Value Type="Dim">1.25</Value>
      </Variable>
      <Variable>
        <Name>\6D</Name>
        <Value Type="Dim">0.4</Value>
      </Variable>
      <Variable>
        <Name>a</Name>
        <Value Type="Dim" Length="1">0.0042</Value>
      </Variable>
      <Variable>
        <Name>a_{b}</Name>
        <Value Type="Dim">0.5797101449275361</Value>
      </Variable>
      <Variable>
        <Name>a_{d}</Name>
        <Value Type="Dim">0.5797101449275361</Value>
      </Variable>
      <Variable>
        <Name>b</Name>
        <Value Type="Dim" Length="1">22.1</Value>
      </Variable>
      <Variable>
        <Name>b_{bay}</Name>
        <Value Type="Dim" Length="1">1.58</Value>
      </Variable>
      <Variable>
        <Name>b_{ledger}</Name>
        <Value Type="Dim" Length="1">2.07</Value>
      </Variable>
      <Variable>
        <Name>d</Name>
        <Value Type="Dim" Length="1">6.3</Value>
      </Variable>
      <Variable>
        <Name>d_{0}</Name>
        <Value Type="Dim" Length="1">0.023</Value>
      </Variable>
      <Variable>
        <Name>d_{1}</Name>
        <Value Type="Dim" Length="1">0.042499999999999996</Value>
      </Variable>
      <Variable>
        <Name>d_{2}</Name>
        <Value Type="Dim" Length="1">0.048299999999999996</Value>
      </Variable>
      <Variable>
        <Name>d_{bay}</Name>
        <Value Type="Dim" Length="1">2.07</Value>
      </Variable>
      <Variable>
        <Name>e_{1}</Name>
        <Value Type="Dim" Length="1">0.04</Value>
      </Variable>
      <Variable>
        <Name>e_{2,min}</Name>
        <Value Type="Dim" Length="1">0.0276</Value>
      </Variable>
      <Variable>
        <Name>e_{2}</Name>
        <Value Type="Dim" Length="1">0.04</Value>
      </Variable>
      <Variable>
        <Name>e_{eff}</Name>
        <Value Type="Dim" Length="1">0.04</Value>
      </Variable>
      <Variable>
        <Name>f_{u,p}</Name>
        <Value Type="Dim" Mass="1" Length="-1" Time="-2">410000000</Value>
      </Variable>
      <Variable>
        <Name>f_{u1}</Name>
        <Value Type="Dim" Mass="1" Length="-1" Time="-2">470000000</Value>
      </Variable>
      <Variable>
        <Name>f_{ub}</Name>
        <Value Type="Dim" Mass="1" Length="-1" Time="-2">800000000</Value>
      </Variable>
      <Variable>
        <Name>f_{up}</Name>
        <Value Type="Dim" Mass="1" Length="-1" Time="-2">410000000</Value>
      </Variable>
      <Variable>
        <Name>f_{vw,d}</Name>
        <Value Type="Dim" Mass="1" Length="-1" Time="-2">222789280.34611443</Value>
      </Variable>
      <Variable>
        <Name>f_{y,p}</Name>
        <Value Type="Dim" Mass="1" Length="-1" Time="-2">265000000</Value>
      </Variable>
      <Variable>
        <Name>f_{y1}</Name>
        <Value Type="Dim" Mass="1" Length="-1" Time="-2">345000000</Value>
      </Variable>
      <Variable>
        <Name>f_{yb}</Name>
        <Value Type="Dim" Mass="1" Length="-1" Time="-2">640000000</Value>
      </Variable>
      <Variable>
        <Name>f_{yp}</Name>
        <Value Type="Dim" Mass="1" Length="-1" Time="-2">265000000</Value>
      </Variable>
      <Variable>
        <Name>f_{y}</Name>
        <Value Type="Dim" Mass="1" Length="-1" Time="-2">460000000</Value>
      </Variable>
      <Variable>
        <Name>g_{deck}</Name>
        <Value Type="Dim" Mass="1" Length="-1" Time="-2">200</Value>
      </Variable>
      <Variable>
        <Name>g_{k,rail}</Name>
        <Value Type="Dim" Mass="1" Time="-2">130</Value>
      </Variable>
      <Variable>
        <Name>g_{k}</Name>
        <Value Type="Dim" Mass="1" Length="-1" Time="-2">500</Value>
      </Variable>
      <Variable>
        <Name>h</Name>
        <Value Type="Dim" Length="1">1.1</Value>
      </Variable>
      <Variable>
        <Name>h_{p}</Name>
        <Value Type="Dim" Length="1">0.32</Value>
      </Variable>
      <Variable>
        <Name>k_{1}</Name>
        <Value Type="Dim">2.5</Value>
      </Variable>
      <Variable>
        <Name>k_{2}</Name>
        <Value Type="Dim">0.9</Value>
      </Variable>
      <Variable>
        <Name>l</Name>
        <Value Type="Dim" Length="1">2.07</Value>
      </Variable>
      <Variable>
        <Name>l_{ledger}</Name>
        <Value Type="Dim" Length="1">2.07</Value>
      </Variable>
      <Variable>
        <Name>l_{p}</Name>
        <Value Type="Dim" Length="1">0.14</Value>
      </Variable>
      <Variable>
        <Name>n</Name>
        <Value Type="Dim">4</Value>
      </Variable>
      <Variable>
        <Name>n_{min}</Name>
        <Value Type="Dim">3.25</Value>
      </Variable>
      <Variable>
        <Name>p</Name>
        <Value Type="Dim" Length="1">0.24</Value>
      </Variable>
      <Variable>
        <Name>p_{min}</Name>
        <Value Type="Dim" Length="1">0.05</Value>
      </Variable>
      <Variable>
        <Name>q_{balustrade}</Name>
        <Value Type="Dim" Mass="1" Time="-2">740</Value>
      </Variable>
      <Variable>
        <Name>q_{k}</Name>
        <Value Type="Dim" Mass="1" Length="-1" Time="-2">5000</Value>
      </Variable>
      <Variable>
        <Name>q_{p}</Name>
        <Value Type="Dim" Mass="1" Length="-1" Time="-2">245.00000000000003</Value>
      </Variable>
      <Variable>
        <Name>q_{w}</Name>
        <Value Type="Dim" Mass="1" Time="-2">309.68000000000006</Value>
      </Variable>
      <Variable>
        <Name>qty_{brace}</Name>
        <Value Type="Dim">5</Value>
      </Variable>
      <Variable>
        <Name>s</Name>
        <Value Type="Dim" Length="1">0.006</Value>
      </Variable>
      <Variable>
        <Name>t</Name>
        <Value Type="Dim" Length="1">0.0029</Value>
      </Variable>
      <Variable>
        <Name>t_{p}</Name>
        <Value Type="Dim" Length="1">0.025</Value>
      </Variable>
      <Variable>
        <Name>t_{v}</Name>
        <Value Type="Dim" Mass="1" Time="-2">1833.4716908212565</Value>
      </Variable>
      <Variable>
        <Name>v_{d}</Name>
        <Value Type="Dim" Length="1" Time="-1">20</Value>
      </Variable>
      <Variable>
        <Name>w_{area}</Name>
        <Value Type="Dim" Mass="1" Length="-1" Time="-2">5200</Value>
      </Variable>
      <Variable>
        <Name>w_{line}</Name>
        <Value Type="Dim" Mass="1" Time="-2">10764</Value>
      </Variable>
    </Variables>
  </VariableSection>
</VariableSections>
</file>

<file path=customXml/itemProps1.xml><?xml version="1.0" encoding="utf-8"?>
<ds:datastoreItem xmlns:ds="http://schemas.openxmlformats.org/officeDocument/2006/customXml" ds:itemID="{77A2ED7E-014B-4FF7-83E3-76689EF77885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df703fdf-eb86-4775-8275-ed94d4358b31"/>
  </ds:schemaRefs>
</ds:datastoreItem>
</file>

<file path=customXml/itemProps2.xml><?xml version="1.0" encoding="utf-8"?>
<ds:datastoreItem xmlns:ds="http://schemas.openxmlformats.org/officeDocument/2006/customXml" ds:itemID="{7DE6221B-13CF-4123-A005-207EFC80ED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BC533-42E4-4904-A4C2-4C61C7D71D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703fdf-eb86-4775-8275-ed94d4358b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8E418B-EC24-49B4-9193-25BF09B1F3B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CDB10C7-3770-44F1-B950-353299030188}">
  <ds:schemaRefs>
    <ds:schemaRef ds:uri="http://www.cscworld.com/Tedds/VariableSect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 Design Note template</Template>
  <TotalTime>10</TotalTime>
  <Pages>1</Pages>
  <Words>20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Tekla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Momentum</dc:creator>
  <cp:keywords/>
  <dc:description/>
  <cp:lastModifiedBy>Mike Gatfield</cp:lastModifiedBy>
  <cp:revision>3</cp:revision>
  <cp:lastPrinted>2024-05-20T16:41:00Z</cp:lastPrinted>
  <dcterms:created xsi:type="dcterms:W3CDTF">2025-05-15T12:59:00Z</dcterms:created>
  <dcterms:modified xsi:type="dcterms:W3CDTF">2025-05-16T11:49:00Z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DDSVersion">
    <vt:lpwstr>14.0</vt:lpwstr>
  </property>
  <property fmtid="{D5CDD505-2E9C-101B-9397-08002B2CF9AE}" pid="3" name="TEDDSDoc">
    <vt:r8>1</vt:r8>
  </property>
  <property fmtid="{D5CDD505-2E9C-101B-9397-08002B2CF9AE}" pid="4" name="TEDDSEmbedVariables">
    <vt:r8>1</vt:r8>
  </property>
  <property fmtid="{D5CDD505-2E9C-101B-9397-08002B2CF9AE}" pid="5" name="TEDDSBaseUnits">
    <vt:r8>0</vt:r8>
  </property>
  <property fmtid="{D5CDD505-2E9C-101B-9397-08002B2CF9AE}" pid="6" name="TEDDSCalcLocale">
    <vt:lpwstr>GB</vt:lpwstr>
  </property>
  <property fmtid="{D5CDD505-2E9C-101B-9397-08002B2CF9AE}" pid="7" name="TEDDSDocOptions">
    <vt:i4>2</vt:i4>
  </property>
  <property fmtid="{D5CDD505-2E9C-101B-9397-08002B2CF9AE}" pid="8" name="ContentTypeId">
    <vt:lpwstr>0x0101009AEB2430EC3EAB4A85FB31F560EAEACE</vt:lpwstr>
  </property>
</Properties>
</file>